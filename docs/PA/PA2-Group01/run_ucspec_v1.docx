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E2BA" w14:textId="684575D8" w:rsidR="009C307A" w:rsidRDefault="00E1428F">
      <w:pPr>
        <w:pStyle w:val="Title"/>
        <w:jc w:val="right"/>
      </w:pPr>
      <w:r>
        <w:t>StoryLens</w:t>
      </w:r>
    </w:p>
    <w:p w14:paraId="3243D9EE" w14:textId="77777777" w:rsidR="009C307A" w:rsidRDefault="00512FAF">
      <w:pPr>
        <w:pStyle w:val="Title"/>
        <w:jc w:val="right"/>
      </w:pPr>
      <w:fldSimple w:instr="title  \* Mergeformat ">
        <w:r>
          <w:t>Use-Case Specification</w:t>
        </w:r>
      </w:fldSimple>
    </w:p>
    <w:p w14:paraId="700C4990" w14:textId="77777777" w:rsidR="009C307A" w:rsidRDefault="009C307A">
      <w:pPr>
        <w:pStyle w:val="Title"/>
        <w:jc w:val="right"/>
      </w:pPr>
    </w:p>
    <w:p w14:paraId="226F0BCE" w14:textId="77777777" w:rsidR="009C307A" w:rsidRDefault="00630073">
      <w:pPr>
        <w:pStyle w:val="Title"/>
        <w:jc w:val="right"/>
        <w:rPr>
          <w:sz w:val="28"/>
        </w:rPr>
      </w:pPr>
      <w:r>
        <w:rPr>
          <w:sz w:val="28"/>
        </w:rPr>
        <w:t>Version &lt;1.0&gt;</w:t>
      </w:r>
    </w:p>
    <w:p w14:paraId="1924A64B" w14:textId="77777777" w:rsidR="009C307A" w:rsidRDefault="009C307A"/>
    <w:p w14:paraId="2E0C5786" w14:textId="77777777" w:rsidR="009C307A" w:rsidRPr="00E1428F" w:rsidRDefault="00630073">
      <w:pPr>
        <w:pStyle w:val="InfoBlue"/>
        <w:rPr>
          <w:color w:val="FFFFFF" w:themeColor="background1"/>
        </w:rPr>
      </w:pPr>
      <w:r w:rsidRPr="00E1428F">
        <w:rPr>
          <w:color w:val="FFFFFF" w:themeColor="background1"/>
        </w:rP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2A868613" w14:textId="77777777" w:rsidR="003D5F07" w:rsidRPr="00E1428F" w:rsidRDefault="00630073">
      <w:pPr>
        <w:pStyle w:val="InfoBlue"/>
        <w:rPr>
          <w:color w:val="FFFFFF" w:themeColor="background1"/>
        </w:rPr>
      </w:pPr>
      <w:r w:rsidRPr="00E1428F">
        <w:rPr>
          <w:color w:val="FFFFFF" w:themeColor="background1"/>
        </w:rPr>
        <w:t>[To customize auto</w:t>
      </w:r>
    </w:p>
    <w:p w14:paraId="05D24AF1" w14:textId="77777777" w:rsidR="009C307A" w:rsidRPr="00E1428F" w:rsidRDefault="00630073">
      <w:pPr>
        <w:pStyle w:val="InfoBlue"/>
        <w:rPr>
          <w:color w:val="FFFFFF" w:themeColor="background1"/>
        </w:rPr>
      </w:pPr>
      <w:r w:rsidRPr="00E1428F">
        <w:rPr>
          <w:color w:val="FFFFFF" w:themeColor="background1"/>
        </w:rPr>
        <w:t xml:space="preserve">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6F91B054" w14:textId="77777777" w:rsidR="009C307A" w:rsidRDefault="009C307A"/>
    <w:p w14:paraId="432669DF" w14:textId="77777777" w:rsidR="009C307A" w:rsidRDefault="009C307A">
      <w:pPr>
        <w:pStyle w:val="BodyText"/>
      </w:pPr>
    </w:p>
    <w:p w14:paraId="33B86475" w14:textId="77777777" w:rsidR="009C307A" w:rsidRDefault="009C307A">
      <w:pPr>
        <w:pStyle w:val="BodyText"/>
      </w:pPr>
    </w:p>
    <w:p w14:paraId="43F2AB2E" w14:textId="77777777" w:rsidR="009C307A" w:rsidRDefault="009C307A">
      <w:pPr>
        <w:sectPr w:rsidR="009C307A">
          <w:headerReference w:type="default" r:id="rId7"/>
          <w:endnotePr>
            <w:numFmt w:val="decimal"/>
          </w:endnotePr>
          <w:pgSz w:w="12240" w:h="15840"/>
          <w:pgMar w:top="1440" w:right="1440" w:bottom="1440" w:left="1440" w:header="720" w:footer="720" w:gutter="0"/>
          <w:cols w:space="720"/>
          <w:vAlign w:val="center"/>
        </w:sectPr>
      </w:pPr>
    </w:p>
    <w:p w14:paraId="4F9DD2E9" w14:textId="77777777" w:rsidR="009C307A" w:rsidRDefault="00630073">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9C307A" w14:paraId="2998E9B8" w14:textId="77777777">
        <w:tc>
          <w:tcPr>
            <w:tcW w:w="2304" w:type="dxa"/>
          </w:tcPr>
          <w:p w14:paraId="74B10E42" w14:textId="77777777" w:rsidR="009C307A" w:rsidRDefault="00630073">
            <w:pPr>
              <w:pStyle w:val="Tabletext"/>
              <w:jc w:val="center"/>
              <w:rPr>
                <w:b/>
              </w:rPr>
            </w:pPr>
            <w:r>
              <w:rPr>
                <w:b/>
              </w:rPr>
              <w:t>Date</w:t>
            </w:r>
          </w:p>
        </w:tc>
        <w:tc>
          <w:tcPr>
            <w:tcW w:w="1152" w:type="dxa"/>
          </w:tcPr>
          <w:p w14:paraId="477CDD1B" w14:textId="77777777" w:rsidR="009C307A" w:rsidRDefault="00630073">
            <w:pPr>
              <w:pStyle w:val="Tabletext"/>
              <w:jc w:val="center"/>
              <w:rPr>
                <w:b/>
              </w:rPr>
            </w:pPr>
            <w:r>
              <w:rPr>
                <w:b/>
              </w:rPr>
              <w:t>Version</w:t>
            </w:r>
          </w:p>
        </w:tc>
        <w:tc>
          <w:tcPr>
            <w:tcW w:w="3744" w:type="dxa"/>
          </w:tcPr>
          <w:p w14:paraId="1C3B3AA3" w14:textId="77777777" w:rsidR="009C307A" w:rsidRDefault="00630073">
            <w:pPr>
              <w:pStyle w:val="Tabletext"/>
              <w:jc w:val="center"/>
              <w:rPr>
                <w:b/>
              </w:rPr>
            </w:pPr>
            <w:r>
              <w:rPr>
                <w:b/>
              </w:rPr>
              <w:t>Description</w:t>
            </w:r>
          </w:p>
        </w:tc>
        <w:tc>
          <w:tcPr>
            <w:tcW w:w="2304" w:type="dxa"/>
          </w:tcPr>
          <w:p w14:paraId="27455349" w14:textId="77777777" w:rsidR="009C307A" w:rsidRDefault="00630073">
            <w:pPr>
              <w:pStyle w:val="Tabletext"/>
              <w:jc w:val="center"/>
              <w:rPr>
                <w:b/>
              </w:rPr>
            </w:pPr>
            <w:r>
              <w:rPr>
                <w:b/>
              </w:rPr>
              <w:t>Author</w:t>
            </w:r>
          </w:p>
        </w:tc>
      </w:tr>
      <w:tr w:rsidR="009C307A" w14:paraId="40FC4EB8" w14:textId="77777777">
        <w:tc>
          <w:tcPr>
            <w:tcW w:w="2304" w:type="dxa"/>
          </w:tcPr>
          <w:p w14:paraId="6A4AF548" w14:textId="740497B9" w:rsidR="009C307A" w:rsidRPr="00866357" w:rsidRDefault="00866357">
            <w:pPr>
              <w:pStyle w:val="Tabletext"/>
              <w:rPr>
                <w:lang w:val="vi-VN"/>
              </w:rPr>
            </w:pPr>
            <w:r>
              <w:t>24</w:t>
            </w:r>
            <w:r>
              <w:rPr>
                <w:lang w:val="vi-VN"/>
              </w:rPr>
              <w:t>/04/2026</w:t>
            </w:r>
          </w:p>
        </w:tc>
        <w:tc>
          <w:tcPr>
            <w:tcW w:w="1152" w:type="dxa"/>
          </w:tcPr>
          <w:p w14:paraId="58B0C942" w14:textId="1B012599" w:rsidR="009C307A" w:rsidRPr="00866357" w:rsidRDefault="00866357">
            <w:pPr>
              <w:pStyle w:val="Tabletext"/>
              <w:rPr>
                <w:lang w:val="vi-VN"/>
              </w:rPr>
            </w:pPr>
            <w:r>
              <w:rPr>
                <w:lang w:val="vi-VN"/>
              </w:rPr>
              <w:t>1.0</w:t>
            </w:r>
          </w:p>
        </w:tc>
        <w:tc>
          <w:tcPr>
            <w:tcW w:w="3744" w:type="dxa"/>
          </w:tcPr>
          <w:p w14:paraId="1125DDB8" w14:textId="1AEBBA60" w:rsidR="009C307A" w:rsidRDefault="00866357">
            <w:pPr>
              <w:pStyle w:val="Tabletext"/>
            </w:pPr>
            <w:r w:rsidRPr="00866357">
              <w:t>Phiên bản đầu tiên – PA2</w:t>
            </w:r>
          </w:p>
        </w:tc>
        <w:tc>
          <w:tcPr>
            <w:tcW w:w="2304" w:type="dxa"/>
          </w:tcPr>
          <w:p w14:paraId="74B78F2B" w14:textId="6C815297" w:rsidR="009C307A" w:rsidRPr="00866357" w:rsidRDefault="00866357">
            <w:pPr>
              <w:pStyle w:val="Tabletext"/>
              <w:rPr>
                <w:lang w:val="vi-VN"/>
              </w:rPr>
            </w:pPr>
            <w:r w:rsidRPr="00866357">
              <w:t>Nhóm 1 – StoryLens</w:t>
            </w:r>
          </w:p>
        </w:tc>
      </w:tr>
      <w:tr w:rsidR="009C307A" w14:paraId="0DA606E5" w14:textId="77777777">
        <w:tc>
          <w:tcPr>
            <w:tcW w:w="2304" w:type="dxa"/>
          </w:tcPr>
          <w:p w14:paraId="2A64CA7A" w14:textId="77777777" w:rsidR="009C307A" w:rsidRDefault="009C307A">
            <w:pPr>
              <w:pStyle w:val="Tabletext"/>
            </w:pPr>
          </w:p>
        </w:tc>
        <w:tc>
          <w:tcPr>
            <w:tcW w:w="1152" w:type="dxa"/>
          </w:tcPr>
          <w:p w14:paraId="77B877CB" w14:textId="77777777" w:rsidR="009C307A" w:rsidRDefault="009C307A">
            <w:pPr>
              <w:pStyle w:val="Tabletext"/>
            </w:pPr>
          </w:p>
        </w:tc>
        <w:tc>
          <w:tcPr>
            <w:tcW w:w="3744" w:type="dxa"/>
          </w:tcPr>
          <w:p w14:paraId="7AD89FE7" w14:textId="77777777" w:rsidR="009C307A" w:rsidRDefault="009C307A">
            <w:pPr>
              <w:pStyle w:val="Tabletext"/>
            </w:pPr>
          </w:p>
        </w:tc>
        <w:tc>
          <w:tcPr>
            <w:tcW w:w="2304" w:type="dxa"/>
          </w:tcPr>
          <w:p w14:paraId="637B562E" w14:textId="77777777" w:rsidR="009C307A" w:rsidRDefault="009C307A">
            <w:pPr>
              <w:pStyle w:val="Tabletext"/>
            </w:pPr>
          </w:p>
        </w:tc>
      </w:tr>
      <w:tr w:rsidR="009C307A" w14:paraId="617460A0" w14:textId="77777777">
        <w:tc>
          <w:tcPr>
            <w:tcW w:w="2304" w:type="dxa"/>
          </w:tcPr>
          <w:p w14:paraId="35632D0C" w14:textId="77777777" w:rsidR="009C307A" w:rsidRDefault="009C307A">
            <w:pPr>
              <w:pStyle w:val="Tabletext"/>
            </w:pPr>
          </w:p>
        </w:tc>
        <w:tc>
          <w:tcPr>
            <w:tcW w:w="1152" w:type="dxa"/>
          </w:tcPr>
          <w:p w14:paraId="38C4057E" w14:textId="77777777" w:rsidR="009C307A" w:rsidRDefault="009C307A">
            <w:pPr>
              <w:pStyle w:val="Tabletext"/>
            </w:pPr>
          </w:p>
        </w:tc>
        <w:tc>
          <w:tcPr>
            <w:tcW w:w="3744" w:type="dxa"/>
          </w:tcPr>
          <w:p w14:paraId="53138E56" w14:textId="77777777" w:rsidR="009C307A" w:rsidRDefault="009C307A">
            <w:pPr>
              <w:pStyle w:val="Tabletext"/>
            </w:pPr>
          </w:p>
        </w:tc>
        <w:tc>
          <w:tcPr>
            <w:tcW w:w="2304" w:type="dxa"/>
          </w:tcPr>
          <w:p w14:paraId="304851BC" w14:textId="77777777" w:rsidR="009C307A" w:rsidRDefault="009C307A">
            <w:pPr>
              <w:pStyle w:val="Tabletext"/>
            </w:pPr>
          </w:p>
        </w:tc>
      </w:tr>
      <w:tr w:rsidR="009C307A" w14:paraId="64D7B284" w14:textId="77777777">
        <w:tc>
          <w:tcPr>
            <w:tcW w:w="2304" w:type="dxa"/>
          </w:tcPr>
          <w:p w14:paraId="48ABD754" w14:textId="77777777" w:rsidR="009C307A" w:rsidRDefault="009C307A">
            <w:pPr>
              <w:pStyle w:val="Tabletext"/>
            </w:pPr>
          </w:p>
        </w:tc>
        <w:tc>
          <w:tcPr>
            <w:tcW w:w="1152" w:type="dxa"/>
          </w:tcPr>
          <w:p w14:paraId="03709F5D" w14:textId="77777777" w:rsidR="009C307A" w:rsidRDefault="0092485E">
            <w:pPr>
              <w:pStyle w:val="Tabletext"/>
            </w:pPr>
            <w:r>
              <w:t xml:space="preserve"> </w:t>
            </w:r>
          </w:p>
        </w:tc>
        <w:tc>
          <w:tcPr>
            <w:tcW w:w="3744" w:type="dxa"/>
          </w:tcPr>
          <w:p w14:paraId="129E7134" w14:textId="77777777" w:rsidR="009C307A" w:rsidRDefault="009C307A">
            <w:pPr>
              <w:pStyle w:val="Tabletext"/>
            </w:pPr>
          </w:p>
        </w:tc>
        <w:tc>
          <w:tcPr>
            <w:tcW w:w="2304" w:type="dxa"/>
          </w:tcPr>
          <w:p w14:paraId="63699721" w14:textId="77777777" w:rsidR="009C307A" w:rsidRDefault="009C307A">
            <w:pPr>
              <w:pStyle w:val="Tabletext"/>
            </w:pPr>
          </w:p>
        </w:tc>
      </w:tr>
    </w:tbl>
    <w:p w14:paraId="41E85083" w14:textId="77777777" w:rsidR="009C307A" w:rsidRDefault="009C307A"/>
    <w:p w14:paraId="08659446" w14:textId="77777777" w:rsidR="009C307A" w:rsidRDefault="00630073">
      <w:pPr>
        <w:pStyle w:val="Title"/>
      </w:pPr>
      <w:r>
        <w:br w:type="page"/>
      </w:r>
      <w:r>
        <w:lastRenderedPageBreak/>
        <w:t>Table of Contents</w:t>
      </w:r>
    </w:p>
    <w:p w14:paraId="3BF5FD5F" w14:textId="77777777" w:rsidR="006D0A9A" w:rsidRDefault="00630073">
      <w:pPr>
        <w:pStyle w:val="TOC1"/>
        <w:tabs>
          <w:tab w:val="left" w:pos="432"/>
        </w:tabs>
        <w:rPr>
          <w:rFonts w:asciiTheme="minorHAnsi" w:eastAsiaTheme="minorEastAsia" w:hAnsiTheme="minorHAnsi" w:cstheme="minorBidi"/>
          <w:noProof/>
          <w:sz w:val="22"/>
          <w:szCs w:val="22"/>
        </w:rPr>
      </w:pPr>
      <w:r>
        <w:fldChar w:fldCharType="begin"/>
      </w:r>
      <w:r>
        <w:instrText xml:space="preserve"> TOC \o "1-3" </w:instrText>
      </w:r>
      <w:r>
        <w:fldChar w:fldCharType="separate"/>
      </w:r>
      <w:r w:rsidR="006D0A9A">
        <w:rPr>
          <w:noProof/>
        </w:rPr>
        <w:t>1.</w:t>
      </w:r>
      <w:r w:rsidR="006D0A9A">
        <w:rPr>
          <w:rFonts w:asciiTheme="minorHAnsi" w:eastAsiaTheme="minorEastAsia" w:hAnsiTheme="minorHAnsi" w:cstheme="minorBidi"/>
          <w:noProof/>
          <w:sz w:val="22"/>
          <w:szCs w:val="22"/>
        </w:rPr>
        <w:tab/>
      </w:r>
      <w:r w:rsidR="006D0A9A">
        <w:rPr>
          <w:noProof/>
        </w:rPr>
        <w:t>Use-case Model</w:t>
      </w:r>
      <w:r w:rsidR="006D0A9A">
        <w:rPr>
          <w:noProof/>
        </w:rPr>
        <w:tab/>
      </w:r>
      <w:r w:rsidR="006D0A9A">
        <w:rPr>
          <w:noProof/>
        </w:rPr>
        <w:fldChar w:fldCharType="begin"/>
      </w:r>
      <w:r w:rsidR="006D0A9A">
        <w:rPr>
          <w:noProof/>
        </w:rPr>
        <w:instrText xml:space="preserve"> PAGEREF _Toc416105490 \h </w:instrText>
      </w:r>
      <w:r w:rsidR="006D0A9A">
        <w:rPr>
          <w:noProof/>
        </w:rPr>
      </w:r>
      <w:r w:rsidR="006D0A9A">
        <w:rPr>
          <w:noProof/>
        </w:rPr>
        <w:fldChar w:fldCharType="separate"/>
      </w:r>
      <w:r w:rsidR="006D0A9A">
        <w:rPr>
          <w:noProof/>
        </w:rPr>
        <w:t>4</w:t>
      </w:r>
      <w:r w:rsidR="006D0A9A">
        <w:rPr>
          <w:noProof/>
        </w:rPr>
        <w:fldChar w:fldCharType="end"/>
      </w:r>
    </w:p>
    <w:p w14:paraId="67060B56" w14:textId="77777777" w:rsidR="006D0A9A" w:rsidRDefault="006D0A9A">
      <w:pPr>
        <w:pStyle w:val="TOC1"/>
        <w:tabs>
          <w:tab w:val="left" w:pos="432"/>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Use-case Specifications</w:t>
      </w:r>
      <w:r>
        <w:rPr>
          <w:noProof/>
        </w:rPr>
        <w:tab/>
      </w:r>
      <w:r>
        <w:rPr>
          <w:noProof/>
        </w:rPr>
        <w:fldChar w:fldCharType="begin"/>
      </w:r>
      <w:r>
        <w:rPr>
          <w:noProof/>
        </w:rPr>
        <w:instrText xml:space="preserve"> PAGEREF _Toc416105491 \h </w:instrText>
      </w:r>
      <w:r>
        <w:rPr>
          <w:noProof/>
        </w:rPr>
      </w:r>
      <w:r>
        <w:rPr>
          <w:noProof/>
        </w:rPr>
        <w:fldChar w:fldCharType="separate"/>
      </w:r>
      <w:r>
        <w:rPr>
          <w:noProof/>
        </w:rPr>
        <w:t>4</w:t>
      </w:r>
      <w:r>
        <w:rPr>
          <w:noProof/>
        </w:rPr>
        <w:fldChar w:fldCharType="end"/>
      </w:r>
    </w:p>
    <w:p w14:paraId="6DEDDCAC" w14:textId="77777777" w:rsidR="006D0A9A" w:rsidRDefault="006D0A9A">
      <w:pPr>
        <w:pStyle w:val="TOC2"/>
        <w:tabs>
          <w:tab w:val="left" w:pos="1000"/>
        </w:tabs>
        <w:rPr>
          <w:rFonts w:asciiTheme="minorHAnsi" w:eastAsiaTheme="minorEastAsia" w:hAnsiTheme="minorHAnsi" w:cstheme="minorBidi"/>
          <w:noProof/>
          <w:sz w:val="22"/>
          <w:szCs w:val="22"/>
        </w:rPr>
      </w:pPr>
      <w:r>
        <w:rPr>
          <w:noProof/>
        </w:rPr>
        <w:t>2.1</w:t>
      </w:r>
      <w:r>
        <w:rPr>
          <w:rFonts w:asciiTheme="minorHAnsi" w:eastAsiaTheme="minorEastAsia" w:hAnsiTheme="minorHAnsi" w:cstheme="minorBidi"/>
          <w:noProof/>
          <w:sz w:val="22"/>
          <w:szCs w:val="22"/>
        </w:rPr>
        <w:tab/>
      </w:r>
      <w:r>
        <w:rPr>
          <w:noProof/>
        </w:rPr>
        <w:t>Use-case: Add a product to cart</w:t>
      </w:r>
      <w:r>
        <w:rPr>
          <w:noProof/>
        </w:rPr>
        <w:tab/>
      </w:r>
      <w:r>
        <w:rPr>
          <w:noProof/>
        </w:rPr>
        <w:fldChar w:fldCharType="begin"/>
      </w:r>
      <w:r>
        <w:rPr>
          <w:noProof/>
        </w:rPr>
        <w:instrText xml:space="preserve"> PAGEREF _Toc416105492 \h </w:instrText>
      </w:r>
      <w:r>
        <w:rPr>
          <w:noProof/>
        </w:rPr>
      </w:r>
      <w:r>
        <w:rPr>
          <w:noProof/>
        </w:rPr>
        <w:fldChar w:fldCharType="separate"/>
      </w:r>
      <w:r>
        <w:rPr>
          <w:noProof/>
        </w:rPr>
        <w:t>4</w:t>
      </w:r>
      <w:r>
        <w:rPr>
          <w:noProof/>
        </w:rPr>
        <w:fldChar w:fldCharType="end"/>
      </w:r>
    </w:p>
    <w:p w14:paraId="5F6ED145" w14:textId="77777777" w:rsidR="004F2D99" w:rsidRDefault="006D0A9A">
      <w:pPr>
        <w:pStyle w:val="TOC2"/>
        <w:tabs>
          <w:tab w:val="left" w:pos="1000"/>
        </w:tabs>
        <w:rPr>
          <w:noProof/>
          <w:lang w:val="vi-VN"/>
        </w:rPr>
      </w:pPr>
      <w:r>
        <w:rPr>
          <w:noProof/>
        </w:rPr>
        <w:t>2.2</w:t>
      </w:r>
      <w:r>
        <w:rPr>
          <w:rFonts w:asciiTheme="minorHAnsi" w:eastAsiaTheme="minorEastAsia" w:hAnsiTheme="minorHAnsi" w:cstheme="minorBidi"/>
          <w:noProof/>
          <w:sz w:val="22"/>
          <w:szCs w:val="22"/>
        </w:rPr>
        <w:tab/>
      </w:r>
      <w:r>
        <w:rPr>
          <w:noProof/>
        </w:rPr>
        <w:t>Use-case:</w:t>
      </w:r>
      <w:r w:rsidR="004F2D99">
        <w:rPr>
          <w:noProof/>
          <w:lang w:val="vi-VN"/>
        </w:rPr>
        <w:t xml:space="preserve"> Xem bản dịch Overlay</w:t>
      </w:r>
    </w:p>
    <w:p w14:paraId="7BA8FE38" w14:textId="77777777" w:rsidR="004F2D99" w:rsidRDefault="004F2D99" w:rsidP="004F2D99">
      <w:pPr>
        <w:pStyle w:val="TOC2"/>
        <w:tabs>
          <w:tab w:val="left" w:pos="1000"/>
        </w:tabs>
        <w:rPr>
          <w:noProof/>
          <w:lang w:val="vi-VN"/>
        </w:rPr>
      </w:pPr>
      <w:r>
        <w:rPr>
          <w:noProof/>
          <w:lang w:val="vi-VN"/>
        </w:rPr>
        <w:t xml:space="preserve">2.3 </w:t>
      </w:r>
      <w:r>
        <w:rPr>
          <w:noProof/>
          <w:lang w:val="vi-VN"/>
        </w:rPr>
        <w:tab/>
      </w:r>
      <w:r>
        <w:rPr>
          <w:noProof/>
        </w:rPr>
        <w:t>Use-case:</w:t>
      </w:r>
      <w:r>
        <w:rPr>
          <w:noProof/>
          <w:lang w:val="vi-VN"/>
        </w:rPr>
        <w:t xml:space="preserve"> </w:t>
      </w:r>
      <w:r w:rsidRPr="004F2D99">
        <w:rPr>
          <w:noProof/>
        </w:rPr>
        <w:t>Hỏi AI về nội dung (RAG Q&amp;A)</w:t>
      </w:r>
    </w:p>
    <w:p w14:paraId="4BE2D8E5" w14:textId="77777777" w:rsidR="004F2D99" w:rsidRDefault="004F2D99">
      <w:pPr>
        <w:pStyle w:val="TOC2"/>
        <w:tabs>
          <w:tab w:val="left" w:pos="1000"/>
        </w:tabs>
        <w:rPr>
          <w:noProof/>
          <w:lang w:val="vi-VN"/>
        </w:rPr>
      </w:pPr>
      <w:r>
        <w:rPr>
          <w:noProof/>
          <w:lang w:val="vi-VN"/>
        </w:rPr>
        <w:t>2.4</w:t>
      </w:r>
      <w:r>
        <w:rPr>
          <w:noProof/>
          <w:lang w:val="vi-VN"/>
        </w:rPr>
        <w:tab/>
      </w:r>
      <w:r w:rsidRPr="004F2D99">
        <w:rPr>
          <w:noProof/>
        </w:rPr>
        <w:t>Use-case: Batch upload chapter</w:t>
      </w:r>
    </w:p>
    <w:p w14:paraId="5937AB0B" w14:textId="062DA350" w:rsidR="006D0A9A" w:rsidRPr="004F2D99" w:rsidRDefault="004F2D99">
      <w:pPr>
        <w:pStyle w:val="TOC2"/>
        <w:tabs>
          <w:tab w:val="left" w:pos="1000"/>
        </w:tabs>
        <w:rPr>
          <w:rFonts w:asciiTheme="minorHAnsi" w:eastAsiaTheme="minorEastAsia" w:hAnsiTheme="minorHAnsi" w:cstheme="minorBidi"/>
          <w:noProof/>
          <w:sz w:val="22"/>
          <w:szCs w:val="22"/>
          <w:lang w:val="vi-VN"/>
        </w:rPr>
      </w:pPr>
      <w:r>
        <w:rPr>
          <w:noProof/>
          <w:lang w:val="vi-VN"/>
        </w:rPr>
        <w:t>2.5</w:t>
      </w:r>
      <w:r>
        <w:rPr>
          <w:noProof/>
          <w:lang w:val="vi-VN"/>
        </w:rPr>
        <w:tab/>
      </w:r>
      <w:r w:rsidRPr="004F2D99">
        <w:rPr>
          <w:noProof/>
        </w:rPr>
        <w:t>Use-case: Xem lịch sử dịch</w:t>
      </w:r>
      <w:r w:rsidR="006D0A9A">
        <w:rPr>
          <w:noProof/>
        </w:rPr>
        <w:tab/>
      </w:r>
    </w:p>
    <w:p w14:paraId="47A9A8E0" w14:textId="77777777" w:rsidR="004E3DCC" w:rsidRDefault="00630073" w:rsidP="004E3DCC">
      <w:r>
        <w:fldChar w:fldCharType="end"/>
      </w:r>
      <w:r>
        <w:br w:type="page"/>
      </w:r>
    </w:p>
    <w:p w14:paraId="52C07815" w14:textId="77777777" w:rsidR="004E3DCC" w:rsidRDefault="004E3DCC" w:rsidP="00876F9C">
      <w:pPr>
        <w:pStyle w:val="Heading1"/>
      </w:pPr>
      <w:bookmarkStart w:id="0" w:name="_Toc416105490"/>
      <w:r>
        <w:lastRenderedPageBreak/>
        <w:t>Use-case Model</w:t>
      </w:r>
      <w:bookmarkEnd w:id="0"/>
    </w:p>
    <w:p w14:paraId="1541F67C" w14:textId="708A39C3" w:rsidR="00E56E99" w:rsidRPr="00E56E99" w:rsidRDefault="00E56E99" w:rsidP="00E56E99">
      <w:pPr>
        <w:jc w:val="center"/>
        <w:rPr>
          <w:noProof/>
        </w:rPr>
      </w:pPr>
      <w:r w:rsidRPr="00E56E99">
        <w:rPr>
          <w:noProof/>
        </w:rPr>
        <w:drawing>
          <wp:inline distT="0" distB="0" distL="0" distR="0" wp14:anchorId="5D620AB7" wp14:editId="238CEDC4">
            <wp:extent cx="5943600" cy="4267200"/>
            <wp:effectExtent l="0" t="0" r="0" b="0"/>
            <wp:docPr id="1273894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6CE880F3" w14:textId="4D618337" w:rsidR="004E3DCC" w:rsidRDefault="004E3DCC" w:rsidP="004078A2">
      <w:pPr>
        <w:jc w:val="center"/>
      </w:pPr>
    </w:p>
    <w:p w14:paraId="2EA7D0DB" w14:textId="77777777" w:rsidR="004E3DCC" w:rsidRDefault="004E3DCC" w:rsidP="004E3DCC"/>
    <w:p w14:paraId="77042EA8" w14:textId="77777777" w:rsidR="004E3DCC" w:rsidRDefault="00591379" w:rsidP="00876F9C">
      <w:pPr>
        <w:pStyle w:val="Heading1"/>
      </w:pPr>
      <w:bookmarkStart w:id="1" w:name="_Toc416105491"/>
      <w:r>
        <w:t xml:space="preserve">Use-case </w:t>
      </w:r>
      <w:r w:rsidR="00016409">
        <w:t>Specifications</w:t>
      </w:r>
      <w:bookmarkEnd w:id="1"/>
    </w:p>
    <w:p w14:paraId="767EDFB5" w14:textId="77777777" w:rsidR="004E3DCC" w:rsidRDefault="00B84F54" w:rsidP="00876F9C">
      <w:pPr>
        <w:pStyle w:val="Heading2"/>
      </w:pPr>
      <w:bookmarkStart w:id="2" w:name="_Toc416105492"/>
      <w:r>
        <w:t>Use-case: Add</w:t>
      </w:r>
      <w:r w:rsidR="00A013D1">
        <w:t xml:space="preserve"> a</w:t>
      </w:r>
      <w:r w:rsidR="00E27CBE">
        <w:t xml:space="preserve"> </w:t>
      </w:r>
      <w:r w:rsidR="004E3DCC">
        <w:t>product</w:t>
      </w:r>
      <w:r>
        <w:t xml:space="preserve"> to cart</w:t>
      </w:r>
      <w:bookmarkEnd w:id="2"/>
    </w:p>
    <w:tbl>
      <w:tblPr>
        <w:tblStyle w:val="TableGrid"/>
        <w:tblW w:w="0" w:type="auto"/>
        <w:tblLook w:val="04A0" w:firstRow="1" w:lastRow="0" w:firstColumn="1" w:lastColumn="0" w:noHBand="0" w:noVBand="1"/>
      </w:tblPr>
      <w:tblGrid>
        <w:gridCol w:w="2057"/>
        <w:gridCol w:w="7293"/>
      </w:tblGrid>
      <w:tr w:rsidR="004E3DCC" w14:paraId="47A2B230" w14:textId="77777777" w:rsidTr="00644A23">
        <w:tc>
          <w:tcPr>
            <w:tcW w:w="2088" w:type="dxa"/>
          </w:tcPr>
          <w:p w14:paraId="7C592C8B" w14:textId="77777777" w:rsidR="004E3DCC" w:rsidRDefault="004E3DCC" w:rsidP="00644A23">
            <w:r>
              <w:t>Use case Name</w:t>
            </w:r>
          </w:p>
        </w:tc>
        <w:tc>
          <w:tcPr>
            <w:tcW w:w="7488" w:type="dxa"/>
          </w:tcPr>
          <w:p w14:paraId="040ED233" w14:textId="5360BC34" w:rsidR="004E3DCC" w:rsidRDefault="00E1428F" w:rsidP="007201F3">
            <w:r w:rsidRPr="00E1428F">
              <w:t>Upload Manga Page</w:t>
            </w:r>
            <w:r w:rsidR="000C5EAE">
              <w:t>.</w:t>
            </w:r>
          </w:p>
        </w:tc>
      </w:tr>
      <w:tr w:rsidR="004E3DCC" w14:paraId="2621D96B" w14:textId="77777777" w:rsidTr="00644A23">
        <w:tc>
          <w:tcPr>
            <w:tcW w:w="2088" w:type="dxa"/>
          </w:tcPr>
          <w:p w14:paraId="479AB61A" w14:textId="77777777" w:rsidR="004E3DCC" w:rsidRDefault="004E3DCC" w:rsidP="00644A23">
            <w:r>
              <w:t>Brief description</w:t>
            </w:r>
          </w:p>
        </w:tc>
        <w:tc>
          <w:tcPr>
            <w:tcW w:w="7488" w:type="dxa"/>
          </w:tcPr>
          <w:p w14:paraId="1548D50C" w14:textId="7D962515" w:rsidR="004E3DCC" w:rsidRDefault="00BE6E78" w:rsidP="00D8281D">
            <w:r w:rsidRPr="00BE6E78">
              <w:t>Use case mô tả cách người dùng tải lên một trang ảnh manga (JPG/PNG). Hệ thống tự động nhận dạng văn bản bằng OCR và dịch sang tiếng Việt có ngữ cảnh.</w:t>
            </w:r>
          </w:p>
        </w:tc>
      </w:tr>
      <w:tr w:rsidR="004E3DCC" w14:paraId="1E5CCBDC" w14:textId="77777777" w:rsidTr="00644A23">
        <w:tc>
          <w:tcPr>
            <w:tcW w:w="2088" w:type="dxa"/>
          </w:tcPr>
          <w:p w14:paraId="7B9EB037" w14:textId="77777777" w:rsidR="004E3DCC" w:rsidRDefault="004E3DCC" w:rsidP="00644A23">
            <w:r>
              <w:t>Actors</w:t>
            </w:r>
          </w:p>
        </w:tc>
        <w:tc>
          <w:tcPr>
            <w:tcW w:w="7488" w:type="dxa"/>
          </w:tcPr>
          <w:p w14:paraId="11DB1FBA" w14:textId="5681825E" w:rsidR="004E3DCC" w:rsidRDefault="00BE6E78" w:rsidP="00644A23">
            <w:r w:rsidRPr="00BE6E78">
              <w:t>Người dùng thông thường, Content Creator</w:t>
            </w:r>
          </w:p>
        </w:tc>
      </w:tr>
      <w:tr w:rsidR="004E3DCC" w14:paraId="47D96D77" w14:textId="77777777" w:rsidTr="00644A23">
        <w:tc>
          <w:tcPr>
            <w:tcW w:w="2088" w:type="dxa"/>
          </w:tcPr>
          <w:p w14:paraId="69056D9E" w14:textId="77777777" w:rsidR="004E3DCC" w:rsidRDefault="004E3DCC" w:rsidP="00644A23">
            <w:r>
              <w:t>Basic Flow</w:t>
            </w:r>
          </w:p>
        </w:tc>
        <w:tc>
          <w:tcPr>
            <w:tcW w:w="7488" w:type="dxa"/>
          </w:tcPr>
          <w:p w14:paraId="102DC719" w14:textId="77777777" w:rsidR="009B420A" w:rsidRPr="00BE6E78" w:rsidRDefault="00BE6E78">
            <w:pPr>
              <w:pStyle w:val="ListParagraph"/>
              <w:numPr>
                <w:ilvl w:val="0"/>
                <w:numId w:val="2"/>
              </w:numPr>
              <w:spacing w:after="0" w:line="240" w:lineRule="auto"/>
            </w:pPr>
            <w:r>
              <w:t>Người</w:t>
            </w:r>
            <w:r>
              <w:rPr>
                <w:lang w:val="vi-VN"/>
              </w:rPr>
              <w:t xml:space="preserve"> dùng thông thường, Content Creator</w:t>
            </w:r>
          </w:p>
          <w:p w14:paraId="6B150636" w14:textId="77777777" w:rsidR="00BE6E78" w:rsidRPr="00BE6E78" w:rsidRDefault="00BE6E78">
            <w:pPr>
              <w:pStyle w:val="ListParagraph"/>
              <w:numPr>
                <w:ilvl w:val="0"/>
                <w:numId w:val="2"/>
              </w:numPr>
              <w:spacing w:after="0" w:line="240" w:lineRule="auto"/>
            </w:pPr>
            <w:r>
              <w:rPr>
                <w:lang w:val="vi-VN"/>
              </w:rPr>
              <w:t>Hệ thống hiển thị giao diện drag-and-drop, cho phép file JPG hoặc PNG.</w:t>
            </w:r>
          </w:p>
          <w:p w14:paraId="5A17B9A6" w14:textId="77777777" w:rsidR="00BE6E78" w:rsidRPr="00BE6E78" w:rsidRDefault="00BE6E78">
            <w:pPr>
              <w:pStyle w:val="ListParagraph"/>
              <w:numPr>
                <w:ilvl w:val="0"/>
                <w:numId w:val="2"/>
              </w:numPr>
              <w:spacing w:after="0" w:line="240" w:lineRule="auto"/>
            </w:pPr>
            <w:r>
              <w:t>Người</w:t>
            </w:r>
            <w:r>
              <w:rPr>
                <w:lang w:val="vi-VN"/>
              </w:rPr>
              <w:t xml:space="preserve"> dùng chọn một file ảnh manga từ thiết bị.</w:t>
            </w:r>
          </w:p>
          <w:p w14:paraId="3A5D934C" w14:textId="77777777" w:rsidR="00BE6E78" w:rsidRPr="00BE6E78" w:rsidRDefault="00BE6E78">
            <w:pPr>
              <w:pStyle w:val="ListParagraph"/>
              <w:numPr>
                <w:ilvl w:val="0"/>
                <w:numId w:val="2"/>
              </w:numPr>
              <w:spacing w:after="0" w:line="240" w:lineRule="auto"/>
            </w:pPr>
            <w:r>
              <w:t>Hệ</w:t>
            </w:r>
            <w:r>
              <w:rPr>
                <w:lang w:val="vi-VN"/>
              </w:rPr>
              <w:t xml:space="preserve"> thống kiểm tra định dạng (JPG/PNG) và kích thước file (tối đa 10MB)</w:t>
            </w:r>
          </w:p>
          <w:p w14:paraId="10CEC4C6" w14:textId="77777777" w:rsidR="00BE6E78" w:rsidRPr="00BE6E78" w:rsidRDefault="00BE6E78">
            <w:pPr>
              <w:pStyle w:val="ListParagraph"/>
              <w:numPr>
                <w:ilvl w:val="0"/>
                <w:numId w:val="2"/>
              </w:numPr>
              <w:spacing w:after="0" w:line="240" w:lineRule="auto"/>
            </w:pPr>
            <w:r>
              <w:t>Hệ</w:t>
            </w:r>
            <w:r>
              <w:rPr>
                <w:lang w:val="vi-VN"/>
              </w:rPr>
              <w:t xml:space="preserve"> thống hiển thị định preview thumbnail và thanh tiến trình upload.</w:t>
            </w:r>
          </w:p>
          <w:p w14:paraId="69AAAFFC" w14:textId="77777777" w:rsidR="00BE6E78" w:rsidRPr="00BE6E78" w:rsidRDefault="00BE6E78">
            <w:pPr>
              <w:pStyle w:val="ListParagraph"/>
              <w:numPr>
                <w:ilvl w:val="0"/>
                <w:numId w:val="2"/>
              </w:numPr>
              <w:spacing w:after="0" w:line="240" w:lineRule="auto"/>
            </w:pPr>
            <w:r>
              <w:t>File</w:t>
            </w:r>
            <w:r>
              <w:rPr>
                <w:lang w:val="vi-VN"/>
              </w:rPr>
              <w:t xml:space="preserve"> </w:t>
            </w:r>
            <w:r w:rsidRPr="00BE6E78">
              <w:t>được gửi lên FastAPI Backend qua endpoint POST /upload.</w:t>
            </w:r>
          </w:p>
          <w:p w14:paraId="78E8031A" w14:textId="77777777" w:rsidR="00BE6E78" w:rsidRPr="00BE6E78" w:rsidRDefault="00BE6E78">
            <w:pPr>
              <w:pStyle w:val="ListParagraph"/>
              <w:numPr>
                <w:ilvl w:val="0"/>
                <w:numId w:val="2"/>
              </w:numPr>
              <w:spacing w:after="0" w:line="240" w:lineRule="auto"/>
            </w:pPr>
            <w:r w:rsidRPr="00BE6E78">
              <w:t>Backend kích hoạt OCR Pipeline: YOLOv8 phát hiện bong bóng thoại, Manga-OCR trích xuất text tiếng Nhật.</w:t>
            </w:r>
          </w:p>
          <w:p w14:paraId="36CF2640" w14:textId="77777777" w:rsidR="00BE6E78" w:rsidRPr="00BE6E78" w:rsidRDefault="00BE6E78">
            <w:pPr>
              <w:pStyle w:val="ListParagraph"/>
              <w:numPr>
                <w:ilvl w:val="0"/>
                <w:numId w:val="2"/>
              </w:numPr>
              <w:spacing w:after="0" w:line="240" w:lineRule="auto"/>
            </w:pPr>
            <w:r w:rsidRPr="00BE6E78">
              <w:lastRenderedPageBreak/>
              <w:t>Text tiếng Nhật được gửi đến Translation Module để dịch sang tiếng Việt có ngữ cảnh.</w:t>
            </w:r>
          </w:p>
          <w:p w14:paraId="40010705" w14:textId="77777777" w:rsidR="00BE6E78" w:rsidRPr="00BE6E78" w:rsidRDefault="00BE6E78">
            <w:pPr>
              <w:pStyle w:val="ListParagraph"/>
              <w:numPr>
                <w:ilvl w:val="0"/>
                <w:numId w:val="2"/>
              </w:numPr>
              <w:spacing w:after="0" w:line="240" w:lineRule="auto"/>
            </w:pPr>
            <w:r w:rsidRPr="00BE6E78">
              <w:t>Kết quả dịch (bbox + text_vi) được lưu vào database và vector store.</w:t>
            </w:r>
          </w:p>
          <w:p w14:paraId="0F4792DA" w14:textId="76EA0E87" w:rsidR="00BE6E78" w:rsidRPr="00BE6E78" w:rsidRDefault="00BE6E78">
            <w:pPr>
              <w:pStyle w:val="ListParagraph"/>
              <w:numPr>
                <w:ilvl w:val="0"/>
                <w:numId w:val="2"/>
              </w:numPr>
              <w:spacing w:after="0" w:line="240" w:lineRule="auto"/>
            </w:pPr>
            <w:r w:rsidRPr="00BE6E78">
              <w:t>Hệ thống thông báo hoàn thành và chuyển người dùng đến màn hình Reader.</w:t>
            </w:r>
          </w:p>
        </w:tc>
      </w:tr>
      <w:tr w:rsidR="004E3DCC" w14:paraId="5952ED84" w14:textId="77777777" w:rsidTr="00644A23">
        <w:tc>
          <w:tcPr>
            <w:tcW w:w="2088" w:type="dxa"/>
          </w:tcPr>
          <w:p w14:paraId="7B4957E0" w14:textId="77777777" w:rsidR="004E3DCC" w:rsidRDefault="004E3DCC" w:rsidP="00644A23">
            <w:r>
              <w:lastRenderedPageBreak/>
              <w:t>Alternative Flows</w:t>
            </w:r>
          </w:p>
        </w:tc>
        <w:tc>
          <w:tcPr>
            <w:tcW w:w="7488" w:type="dxa"/>
          </w:tcPr>
          <w:p w14:paraId="47BD30EC" w14:textId="2B8154DD" w:rsidR="004E3DCC" w:rsidRPr="00613915" w:rsidRDefault="00BE6E78" w:rsidP="00644A23">
            <w:pPr>
              <w:rPr>
                <w:b/>
              </w:rPr>
            </w:pPr>
            <w:r w:rsidRPr="00BE6E78">
              <w:rPr>
                <w:b/>
                <w:bCs/>
              </w:rPr>
              <w:t>Alternative flow 1: File sai định dạng</w:t>
            </w:r>
          </w:p>
          <w:p w14:paraId="633F5024" w14:textId="5EE2BE7D" w:rsidR="004E3DCC" w:rsidRPr="00BE6E78" w:rsidRDefault="00BE6E78">
            <w:pPr>
              <w:pStyle w:val="ListParagraph"/>
              <w:numPr>
                <w:ilvl w:val="0"/>
                <w:numId w:val="3"/>
              </w:numPr>
              <w:spacing w:after="0" w:line="240" w:lineRule="auto"/>
            </w:pPr>
            <w:r w:rsidRPr="00BE6E78">
              <w:t>Từ bước 4 của Basic Flow, hệ thống phát hiện file không phải JPG/PNG.</w:t>
            </w:r>
          </w:p>
          <w:p w14:paraId="52DFFF89" w14:textId="1146C5B9" w:rsidR="00BE6E78" w:rsidRPr="00BE6E78" w:rsidRDefault="00BE6E78">
            <w:pPr>
              <w:pStyle w:val="ListParagraph"/>
              <w:numPr>
                <w:ilvl w:val="0"/>
                <w:numId w:val="3"/>
              </w:numPr>
              <w:spacing w:after="0" w:line="240" w:lineRule="auto"/>
            </w:pPr>
            <w:r w:rsidRPr="00BE6E78">
              <w:t>Hệ thống hiển thị thông báo lỗi "Chỉ hỗ trợ định dạng JPG/PNG". Upload bị huỷ.</w:t>
            </w:r>
          </w:p>
          <w:p w14:paraId="4D4FC4AA" w14:textId="41B49A66" w:rsidR="00BE6E78" w:rsidRPr="00BE6E78" w:rsidRDefault="00BE6E78">
            <w:pPr>
              <w:pStyle w:val="ListParagraph"/>
              <w:numPr>
                <w:ilvl w:val="0"/>
                <w:numId w:val="3"/>
              </w:numPr>
              <w:spacing w:after="0" w:line="240" w:lineRule="auto"/>
            </w:pPr>
            <w:r w:rsidRPr="00BE6E78">
              <w:t>Quay lại bước 2 của Basic Flow.</w:t>
            </w:r>
          </w:p>
          <w:p w14:paraId="0EF25B35" w14:textId="04E231B7" w:rsidR="004E3DCC" w:rsidRPr="00BE6E78" w:rsidRDefault="00BE6E78" w:rsidP="00644A23">
            <w:pPr>
              <w:rPr>
                <w:b/>
                <w:lang w:val="vi-VN"/>
              </w:rPr>
            </w:pPr>
            <w:r w:rsidRPr="00BE6E78">
              <w:rPr>
                <w:b/>
                <w:bCs/>
              </w:rPr>
              <w:t>Alternative flow 2: File vượt quá kích thước cho phép</w:t>
            </w:r>
          </w:p>
          <w:p w14:paraId="1B24BF73" w14:textId="59831B15" w:rsidR="004E3DCC" w:rsidRPr="00BE6E78" w:rsidRDefault="00BE6E78">
            <w:pPr>
              <w:pStyle w:val="ListParagraph"/>
              <w:numPr>
                <w:ilvl w:val="0"/>
                <w:numId w:val="4"/>
              </w:numPr>
              <w:spacing w:after="0" w:line="240" w:lineRule="auto"/>
            </w:pPr>
            <w:r w:rsidRPr="00BE6E78">
              <w:t>Từ bước 4 của Basic Flow, hệ thống phát hiện file lớn hơn 10MB.</w:t>
            </w:r>
          </w:p>
          <w:p w14:paraId="07CA21B8" w14:textId="1D9EA11F" w:rsidR="00BE6E78" w:rsidRPr="00BE6E78" w:rsidRDefault="00BE6E78">
            <w:pPr>
              <w:pStyle w:val="ListParagraph"/>
              <w:numPr>
                <w:ilvl w:val="0"/>
                <w:numId w:val="4"/>
              </w:numPr>
              <w:spacing w:after="0" w:line="240" w:lineRule="auto"/>
            </w:pPr>
            <w:r w:rsidRPr="00BE6E78">
              <w:t>Hệ thống thông báo "File quá lớn, vui lòng nén ảnh trước khi upload". Upload bị huỷ.</w:t>
            </w:r>
          </w:p>
          <w:p w14:paraId="24E615EF" w14:textId="40B450F6" w:rsidR="00BE6E78" w:rsidRPr="00BE6E78" w:rsidRDefault="00BE6E78">
            <w:pPr>
              <w:pStyle w:val="ListParagraph"/>
              <w:numPr>
                <w:ilvl w:val="0"/>
                <w:numId w:val="4"/>
              </w:numPr>
              <w:spacing w:after="0" w:line="240" w:lineRule="auto"/>
            </w:pPr>
            <w:r w:rsidRPr="00BE6E78">
              <w:t>Quay lại bước 3 của Basic Flow.</w:t>
            </w:r>
          </w:p>
          <w:p w14:paraId="0C241D3D" w14:textId="77777777" w:rsidR="00BE6E78" w:rsidRDefault="00BE6E78" w:rsidP="00BE6E78">
            <w:pPr>
              <w:rPr>
                <w:b/>
                <w:bCs/>
                <w:lang w:val="vi-VN"/>
              </w:rPr>
            </w:pPr>
            <w:r w:rsidRPr="00BE6E78">
              <w:rPr>
                <w:b/>
                <w:bCs/>
              </w:rPr>
              <w:t>Alternative flow 3: Mất kết nối trong quá trình upload</w:t>
            </w:r>
          </w:p>
          <w:p w14:paraId="1F84ED13" w14:textId="77777777" w:rsidR="00BE6E78" w:rsidRDefault="00BE6E78">
            <w:pPr>
              <w:pStyle w:val="ListParagraph"/>
              <w:numPr>
                <w:ilvl w:val="0"/>
                <w:numId w:val="6"/>
              </w:numPr>
              <w:rPr>
                <w:lang w:val="vi-VN"/>
              </w:rPr>
            </w:pPr>
            <w:r w:rsidRPr="00BE6E78">
              <w:t>Từ bước 6 của Basic Flow, kết nối mạng bị gián đoạn.</w:t>
            </w:r>
          </w:p>
          <w:p w14:paraId="1CEF3996" w14:textId="77777777" w:rsidR="00BE6E78" w:rsidRDefault="00BE6E78">
            <w:pPr>
              <w:pStyle w:val="ListParagraph"/>
              <w:numPr>
                <w:ilvl w:val="0"/>
                <w:numId w:val="6"/>
              </w:numPr>
              <w:rPr>
                <w:lang w:val="vi-VN"/>
              </w:rPr>
            </w:pPr>
            <w:r w:rsidRPr="00BE6E78">
              <w:t>Hệ thống hiển thị thông báo lỗi kết nối và cung cấp nút "Thử lại".</w:t>
            </w:r>
          </w:p>
          <w:p w14:paraId="0AEFB9AD" w14:textId="77777777" w:rsidR="00BE6E78" w:rsidRDefault="00BE6E78">
            <w:pPr>
              <w:pStyle w:val="ListParagraph"/>
              <w:numPr>
                <w:ilvl w:val="0"/>
                <w:numId w:val="6"/>
              </w:numPr>
              <w:rPr>
                <w:lang w:val="vi-VN"/>
              </w:rPr>
            </w:pPr>
            <w:r w:rsidRPr="00BE6E78">
              <w:t>Người dùng nhấn "Thử lại". Quay lại bước 6 của Basic Flow.</w:t>
            </w:r>
          </w:p>
          <w:p w14:paraId="56656EF9" w14:textId="7E1D9B02" w:rsidR="00BE6E78" w:rsidRDefault="00BE6E78" w:rsidP="00BE6E78">
            <w:pPr>
              <w:rPr>
                <w:b/>
                <w:bCs/>
                <w:lang w:val="vi-VN"/>
              </w:rPr>
            </w:pPr>
            <w:r w:rsidRPr="00BE6E78">
              <w:rPr>
                <w:b/>
                <w:bCs/>
              </w:rPr>
              <w:t>Alternative flow 4: OCR không phát hiện được text</w:t>
            </w:r>
          </w:p>
          <w:p w14:paraId="5875DDFD" w14:textId="77777777" w:rsidR="00BE6E78" w:rsidRDefault="00BE6E78">
            <w:pPr>
              <w:pStyle w:val="ListParagraph"/>
              <w:numPr>
                <w:ilvl w:val="0"/>
                <w:numId w:val="7"/>
              </w:numPr>
              <w:rPr>
                <w:lang w:val="vi-VN"/>
              </w:rPr>
            </w:pPr>
            <w:r w:rsidRPr="00BE6E78">
              <w:t>Từ bước 7 của Basic Flow, OCR Pipeline không tìm thấy bong bóng thoại nào.</w:t>
            </w:r>
          </w:p>
          <w:p w14:paraId="26A58596" w14:textId="77777777" w:rsidR="00BE6E78" w:rsidRDefault="00BE6E78">
            <w:pPr>
              <w:pStyle w:val="ListParagraph"/>
              <w:numPr>
                <w:ilvl w:val="0"/>
                <w:numId w:val="7"/>
              </w:numPr>
              <w:rPr>
                <w:lang w:val="vi-VN"/>
              </w:rPr>
            </w:pPr>
            <w:r w:rsidRPr="00BE6E78">
              <w:t>Hệ thống vẫn lưu ảnh vào database và chuyển đến Reader để xem ảnh gốc.</w:t>
            </w:r>
          </w:p>
          <w:p w14:paraId="0977975D" w14:textId="77777777" w:rsidR="00BE6E78" w:rsidRDefault="00BE6E78">
            <w:pPr>
              <w:pStyle w:val="ListParagraph"/>
              <w:numPr>
                <w:ilvl w:val="0"/>
                <w:numId w:val="7"/>
              </w:numPr>
              <w:rPr>
                <w:lang w:val="vi-VN"/>
              </w:rPr>
            </w:pPr>
            <w:r w:rsidRPr="00BE6E78">
              <w:t>Hệ thống hiển thị thông báo "Không tìm thấy văn bản trong ảnh"</w:t>
            </w:r>
          </w:p>
          <w:p w14:paraId="2E1B7325" w14:textId="77777777" w:rsidR="00E56E99" w:rsidRDefault="00E56E99" w:rsidP="00E56E99">
            <w:pPr>
              <w:rPr>
                <w:b/>
                <w:bCs/>
                <w:lang w:val="vi-VN"/>
              </w:rPr>
            </w:pPr>
            <w:r w:rsidRPr="00E56E99">
              <w:rPr>
                <w:b/>
                <w:bCs/>
              </w:rPr>
              <w:t>Alternative flow 5: LLM API timeout</w:t>
            </w:r>
          </w:p>
          <w:p w14:paraId="6EAF81DC" w14:textId="77777777" w:rsidR="00E56E99" w:rsidRDefault="00E56E99">
            <w:pPr>
              <w:pStyle w:val="ListParagraph"/>
              <w:numPr>
                <w:ilvl w:val="0"/>
                <w:numId w:val="8"/>
              </w:numPr>
              <w:rPr>
                <w:lang w:val="vi-VN"/>
              </w:rPr>
            </w:pPr>
            <w:r w:rsidRPr="00E56E99">
              <w:t>Từ bước 8 của Basic Flow, Gemini API không phản hồi sau 5 giây.</w:t>
            </w:r>
          </w:p>
          <w:p w14:paraId="6ED4A5A5" w14:textId="77777777" w:rsidR="00E56E99" w:rsidRDefault="00E56E99">
            <w:pPr>
              <w:pStyle w:val="ListParagraph"/>
              <w:numPr>
                <w:ilvl w:val="0"/>
                <w:numId w:val="8"/>
              </w:numPr>
              <w:rPr>
                <w:lang w:val="vi-VN"/>
              </w:rPr>
            </w:pPr>
            <w:r w:rsidRPr="00E56E99">
              <w:t>Hệ thống tự động chuyển sang bản dịch dự phòng (Google Translate API / NLLB-200).</w:t>
            </w:r>
          </w:p>
          <w:p w14:paraId="6BD15912" w14:textId="703DA059" w:rsidR="00E56E99" w:rsidRPr="00E56E99" w:rsidRDefault="00E56E99">
            <w:pPr>
              <w:pStyle w:val="ListParagraph"/>
              <w:numPr>
                <w:ilvl w:val="0"/>
                <w:numId w:val="8"/>
              </w:numPr>
              <w:rPr>
                <w:lang w:val="vi-VN"/>
              </w:rPr>
            </w:pPr>
            <w:r w:rsidRPr="00E56E99">
              <w:t>Hệ thống thông báo "Đang dùng bản dịch dự phòng". Tiếp tục bước 9.</w:t>
            </w:r>
          </w:p>
        </w:tc>
      </w:tr>
      <w:tr w:rsidR="004E3DCC" w14:paraId="2863953C" w14:textId="77777777" w:rsidTr="00644A23">
        <w:tc>
          <w:tcPr>
            <w:tcW w:w="2088" w:type="dxa"/>
          </w:tcPr>
          <w:p w14:paraId="5D6EC308" w14:textId="77777777" w:rsidR="004E3DCC" w:rsidRDefault="004E3DCC" w:rsidP="00644A23">
            <w:r>
              <w:t>Pre-conditions</w:t>
            </w:r>
          </w:p>
        </w:tc>
        <w:tc>
          <w:tcPr>
            <w:tcW w:w="7488" w:type="dxa"/>
          </w:tcPr>
          <w:p w14:paraId="7D3D0130" w14:textId="15BA6EFB" w:rsidR="004E3DCC" w:rsidRDefault="00E56E99" w:rsidP="00644A23">
            <w:r w:rsidRPr="00E56E99">
              <w:t>Người dùng đang truy cập trang web StoryLens. Thiết bị có kết nối internet ổn định tối thiểu 3Mbps.</w:t>
            </w:r>
          </w:p>
        </w:tc>
      </w:tr>
      <w:tr w:rsidR="004E3DCC" w14:paraId="393D208A" w14:textId="77777777" w:rsidTr="00644A23">
        <w:tc>
          <w:tcPr>
            <w:tcW w:w="2088" w:type="dxa"/>
          </w:tcPr>
          <w:p w14:paraId="0F60EFF3" w14:textId="77777777" w:rsidR="004E3DCC" w:rsidRDefault="004E3DCC" w:rsidP="00644A23">
            <w:r>
              <w:t>Post-conditions</w:t>
            </w:r>
          </w:p>
        </w:tc>
        <w:tc>
          <w:tcPr>
            <w:tcW w:w="7488" w:type="dxa"/>
          </w:tcPr>
          <w:p w14:paraId="14E1E5E4" w14:textId="348F3751" w:rsidR="004E3DCC" w:rsidRDefault="00E56E99" w:rsidP="000A0E7B">
            <w:r w:rsidRPr="00E56E99">
              <w:t>Trang manga được lưu vào hệ thống. Bản dịch sẵn sàng. Người dùng được chuyển đến màn hình Reader.</w:t>
            </w:r>
          </w:p>
        </w:tc>
      </w:tr>
    </w:tbl>
    <w:p w14:paraId="79161742" w14:textId="77777777" w:rsidR="004E3DCC" w:rsidRDefault="004E3DCC" w:rsidP="004E3DCC"/>
    <w:p w14:paraId="07FE65FC" w14:textId="77777777" w:rsidR="001F2CF3" w:rsidRPr="001F2CF3" w:rsidRDefault="001F2CF3" w:rsidP="001F2CF3">
      <w:pPr>
        <w:pStyle w:val="Heading2"/>
        <w:rPr>
          <w:bCs/>
        </w:rPr>
      </w:pPr>
      <w:r w:rsidRPr="001F2CF3">
        <w:rPr>
          <w:bCs/>
        </w:rPr>
        <w:t>Use-case: Xem bản dịch overlay</w:t>
      </w:r>
    </w:p>
    <w:tbl>
      <w:tblPr>
        <w:tblStyle w:val="TableGrid"/>
        <w:tblW w:w="0" w:type="auto"/>
        <w:tblLook w:val="04A0" w:firstRow="1" w:lastRow="0" w:firstColumn="1" w:lastColumn="0" w:noHBand="0" w:noVBand="1"/>
      </w:tblPr>
      <w:tblGrid>
        <w:gridCol w:w="2059"/>
        <w:gridCol w:w="7291"/>
      </w:tblGrid>
      <w:tr w:rsidR="001F2CF3" w14:paraId="1E8DF485" w14:textId="77777777" w:rsidTr="001C6EB2">
        <w:tc>
          <w:tcPr>
            <w:tcW w:w="2088" w:type="dxa"/>
          </w:tcPr>
          <w:p w14:paraId="7DE2A16F" w14:textId="77777777" w:rsidR="001F2CF3" w:rsidRDefault="001F2CF3" w:rsidP="001C6EB2">
            <w:r>
              <w:t>Use case Name</w:t>
            </w:r>
          </w:p>
        </w:tc>
        <w:tc>
          <w:tcPr>
            <w:tcW w:w="7488" w:type="dxa"/>
          </w:tcPr>
          <w:p w14:paraId="7A580A3E" w14:textId="36481476" w:rsidR="001F2CF3" w:rsidRDefault="0007524B" w:rsidP="001C6EB2">
            <w:r w:rsidRPr="0007524B">
              <w:rPr>
                <w:b/>
                <w:bCs/>
              </w:rPr>
              <w:t>Xem bản dịch overlay</w:t>
            </w:r>
          </w:p>
        </w:tc>
      </w:tr>
      <w:tr w:rsidR="001F2CF3" w14:paraId="6A792A36" w14:textId="77777777" w:rsidTr="001C6EB2">
        <w:tc>
          <w:tcPr>
            <w:tcW w:w="2088" w:type="dxa"/>
          </w:tcPr>
          <w:p w14:paraId="46EA5FDE" w14:textId="77777777" w:rsidR="001F2CF3" w:rsidRDefault="001F2CF3" w:rsidP="001C6EB2">
            <w:r>
              <w:t>Brief description</w:t>
            </w:r>
          </w:p>
        </w:tc>
        <w:tc>
          <w:tcPr>
            <w:tcW w:w="7488" w:type="dxa"/>
          </w:tcPr>
          <w:p w14:paraId="286CA16A" w14:textId="1FAE994B" w:rsidR="001F2CF3" w:rsidRDefault="001F2CF3" w:rsidP="001C6EB2">
            <w:r w:rsidRPr="001F2CF3">
              <w:t>Use case mô tả cách người dùng xem trang manga với bản dịch tiếng Việt được hiển thị đè lên các bong bóng thoại gốc, có thể bật/tắt và điều chỉnh độ trong suốt.</w:t>
            </w:r>
          </w:p>
        </w:tc>
      </w:tr>
      <w:tr w:rsidR="001F2CF3" w14:paraId="757C9960" w14:textId="77777777" w:rsidTr="001C6EB2">
        <w:tc>
          <w:tcPr>
            <w:tcW w:w="2088" w:type="dxa"/>
          </w:tcPr>
          <w:p w14:paraId="45553721" w14:textId="77777777" w:rsidR="001F2CF3" w:rsidRDefault="001F2CF3" w:rsidP="001C6EB2">
            <w:r>
              <w:t>Actors</w:t>
            </w:r>
          </w:p>
        </w:tc>
        <w:tc>
          <w:tcPr>
            <w:tcW w:w="7488" w:type="dxa"/>
          </w:tcPr>
          <w:p w14:paraId="7130BAD6" w14:textId="77777777" w:rsidR="001F2CF3" w:rsidRDefault="001F2CF3" w:rsidP="001C6EB2">
            <w:r w:rsidRPr="00BE6E78">
              <w:t>Người dùng thông thường, Content Creator</w:t>
            </w:r>
          </w:p>
        </w:tc>
      </w:tr>
      <w:tr w:rsidR="001F2CF3" w14:paraId="26267C97" w14:textId="77777777" w:rsidTr="001C6EB2">
        <w:tc>
          <w:tcPr>
            <w:tcW w:w="2088" w:type="dxa"/>
          </w:tcPr>
          <w:p w14:paraId="4814FEF8" w14:textId="77777777" w:rsidR="001F2CF3" w:rsidRDefault="001F2CF3" w:rsidP="001C6EB2">
            <w:r>
              <w:lastRenderedPageBreak/>
              <w:t>Basic Flow</w:t>
            </w:r>
          </w:p>
        </w:tc>
        <w:tc>
          <w:tcPr>
            <w:tcW w:w="7488" w:type="dxa"/>
          </w:tcPr>
          <w:p w14:paraId="0D0C57A6" w14:textId="77777777" w:rsidR="001F2CF3" w:rsidRDefault="001F2CF3">
            <w:pPr>
              <w:pStyle w:val="ListParagraph"/>
              <w:numPr>
                <w:ilvl w:val="0"/>
                <w:numId w:val="9"/>
              </w:numPr>
              <w:spacing w:line="240" w:lineRule="auto"/>
              <w:rPr>
                <w:lang w:val="vi-VN"/>
              </w:rPr>
            </w:pPr>
            <w:r w:rsidRPr="001F2CF3">
              <w:t>Sau khi UC01 hoàn thành, hệ thống chuyển người dùng vào màn hình Reader.</w:t>
            </w:r>
          </w:p>
          <w:p w14:paraId="4C89D25B" w14:textId="77777777" w:rsidR="001F2CF3" w:rsidRDefault="001F2CF3">
            <w:pPr>
              <w:pStyle w:val="ListParagraph"/>
              <w:numPr>
                <w:ilvl w:val="0"/>
                <w:numId w:val="9"/>
              </w:numPr>
              <w:spacing w:line="240" w:lineRule="auto"/>
              <w:rPr>
                <w:lang w:val="vi-VN"/>
              </w:rPr>
            </w:pPr>
            <w:r w:rsidRPr="001F2CF3">
              <w:t>Hệ thống hiển thị ảnh manga gốc.</w:t>
            </w:r>
          </w:p>
          <w:p w14:paraId="1365FFFE" w14:textId="77777777" w:rsidR="001F2CF3" w:rsidRDefault="001F2CF3">
            <w:pPr>
              <w:pStyle w:val="ListParagraph"/>
              <w:numPr>
                <w:ilvl w:val="0"/>
                <w:numId w:val="9"/>
              </w:numPr>
              <w:spacing w:line="240" w:lineRule="auto"/>
              <w:rPr>
                <w:lang w:val="vi-VN"/>
              </w:rPr>
            </w:pPr>
            <w:r w:rsidRPr="001F2CF3">
              <w:t>Overlay bản dịch được bật mặc định với độ trong suốt 80%.</w:t>
            </w:r>
          </w:p>
          <w:p w14:paraId="481BCCB4" w14:textId="77777777" w:rsidR="001F2CF3" w:rsidRDefault="001F2CF3">
            <w:pPr>
              <w:pStyle w:val="ListParagraph"/>
              <w:numPr>
                <w:ilvl w:val="0"/>
                <w:numId w:val="9"/>
              </w:numPr>
              <w:spacing w:line="240" w:lineRule="auto"/>
              <w:rPr>
                <w:lang w:val="vi-VN"/>
              </w:rPr>
            </w:pPr>
            <w:r w:rsidRPr="001F2CF3">
              <w:t>Hệ thống render text dịch tiếng Việt tại đúng toạ độ bbox của từng speech bubble.</w:t>
            </w:r>
          </w:p>
          <w:p w14:paraId="22EBD69B" w14:textId="77777777" w:rsidR="001F2CF3" w:rsidRDefault="001F2CF3">
            <w:pPr>
              <w:pStyle w:val="ListParagraph"/>
              <w:numPr>
                <w:ilvl w:val="0"/>
                <w:numId w:val="9"/>
              </w:numPr>
              <w:spacing w:line="240" w:lineRule="auto"/>
              <w:rPr>
                <w:lang w:val="vi-VN"/>
              </w:rPr>
            </w:pPr>
            <w:r w:rsidRPr="001F2CF3">
              <w:t>Người dùng đọc manga với bản dịch hiển thị trực tiếp trên ảnh.</w:t>
            </w:r>
          </w:p>
          <w:p w14:paraId="1D2E0ED7" w14:textId="77777777" w:rsidR="001F2CF3" w:rsidRDefault="001F2CF3">
            <w:pPr>
              <w:pStyle w:val="ListParagraph"/>
              <w:numPr>
                <w:ilvl w:val="0"/>
                <w:numId w:val="9"/>
              </w:numPr>
              <w:spacing w:line="240" w:lineRule="auto"/>
              <w:rPr>
                <w:lang w:val="vi-VN"/>
              </w:rPr>
            </w:pPr>
            <w:r w:rsidRPr="001F2CF3">
              <w:t>Người dùng nhấn nút "Toggle Dịch" để ẩn overlay, xem ảnh gốc.</w:t>
            </w:r>
          </w:p>
          <w:p w14:paraId="26E7D015" w14:textId="52E8D278" w:rsidR="001F2CF3" w:rsidRPr="001F2CF3" w:rsidRDefault="001F2CF3">
            <w:pPr>
              <w:pStyle w:val="ListParagraph"/>
              <w:numPr>
                <w:ilvl w:val="0"/>
                <w:numId w:val="9"/>
              </w:numPr>
              <w:spacing w:line="240" w:lineRule="auto"/>
              <w:rPr>
                <w:lang w:val="vi-VN"/>
              </w:rPr>
            </w:pPr>
            <w:r w:rsidRPr="001F2CF3">
              <w:t>Người dùng nhấn lại để hiện overlay.</w:t>
            </w:r>
          </w:p>
        </w:tc>
      </w:tr>
      <w:tr w:rsidR="001F2CF3" w14:paraId="37084625" w14:textId="77777777" w:rsidTr="001C6EB2">
        <w:tc>
          <w:tcPr>
            <w:tcW w:w="2088" w:type="dxa"/>
          </w:tcPr>
          <w:p w14:paraId="2D8660DB" w14:textId="77777777" w:rsidR="001F2CF3" w:rsidRDefault="001F2CF3" w:rsidP="001C6EB2">
            <w:r>
              <w:t>Alternative Flows</w:t>
            </w:r>
          </w:p>
        </w:tc>
        <w:tc>
          <w:tcPr>
            <w:tcW w:w="7488" w:type="dxa"/>
          </w:tcPr>
          <w:p w14:paraId="081E9426" w14:textId="77777777" w:rsidR="001F2CF3" w:rsidRDefault="001F2CF3" w:rsidP="001F2CF3">
            <w:pPr>
              <w:spacing w:line="240" w:lineRule="auto"/>
              <w:rPr>
                <w:b/>
                <w:bCs/>
                <w:lang w:val="vi-VN"/>
              </w:rPr>
            </w:pPr>
            <w:r w:rsidRPr="001F2CF3">
              <w:rPr>
                <w:b/>
                <w:bCs/>
              </w:rPr>
              <w:t>Alternative flow 1: Bản dịch chưa sẵn sàng</w:t>
            </w:r>
          </w:p>
          <w:p w14:paraId="4C4F762A" w14:textId="1F750FE9" w:rsidR="001F2CF3" w:rsidRPr="001F2CF3" w:rsidRDefault="001F2CF3">
            <w:pPr>
              <w:pStyle w:val="ListParagraph"/>
              <w:numPr>
                <w:ilvl w:val="0"/>
                <w:numId w:val="10"/>
              </w:numPr>
              <w:spacing w:line="240" w:lineRule="auto"/>
            </w:pPr>
            <w:r w:rsidRPr="001F2CF3">
              <w:t>Từ bước 3 của Basic Flow, hệ thống chưa hoàn thành dịch (đang xử lý).</w:t>
            </w:r>
          </w:p>
          <w:p w14:paraId="7E0210A4" w14:textId="77777777" w:rsidR="001F2CF3" w:rsidRPr="001F2CF3" w:rsidRDefault="001F2CF3">
            <w:pPr>
              <w:pStyle w:val="ListParagraph"/>
              <w:numPr>
                <w:ilvl w:val="0"/>
                <w:numId w:val="10"/>
              </w:numPr>
              <w:spacing w:line="240" w:lineRule="auto"/>
            </w:pPr>
            <w:r w:rsidRPr="001F2CF3">
              <w:t>Hệ thống hiển thị skeleton loading tại vị trí các bubble. Polling mỗi 2 giây.</w:t>
            </w:r>
          </w:p>
          <w:p w14:paraId="16A9D7EB" w14:textId="77777777" w:rsidR="001F2CF3" w:rsidRPr="001F2CF3" w:rsidRDefault="001F2CF3">
            <w:pPr>
              <w:pStyle w:val="ListParagraph"/>
              <w:numPr>
                <w:ilvl w:val="0"/>
                <w:numId w:val="10"/>
              </w:numPr>
              <w:spacing w:line="240" w:lineRule="auto"/>
            </w:pPr>
            <w:r w:rsidRPr="001F2CF3">
              <w:t>Khi bản dịch sẵn sàng, tự động cập nhật overlay. Tiếp tục bước 4.</w:t>
            </w:r>
          </w:p>
          <w:p w14:paraId="28BA6739" w14:textId="77777777" w:rsidR="001F2CF3" w:rsidRDefault="001F2CF3" w:rsidP="001F2CF3">
            <w:pPr>
              <w:spacing w:line="240" w:lineRule="auto"/>
              <w:rPr>
                <w:b/>
                <w:bCs/>
                <w:lang w:val="vi-VN"/>
              </w:rPr>
            </w:pPr>
            <w:r w:rsidRPr="001F2CF3">
              <w:rPr>
                <w:b/>
                <w:bCs/>
              </w:rPr>
              <w:t>Alternative flow 2: Bounding box bị lệch</w:t>
            </w:r>
          </w:p>
          <w:p w14:paraId="39258CE3" w14:textId="77777777" w:rsidR="001F2CF3" w:rsidRDefault="001F2CF3">
            <w:pPr>
              <w:pStyle w:val="ListParagraph"/>
              <w:numPr>
                <w:ilvl w:val="0"/>
                <w:numId w:val="11"/>
              </w:numPr>
              <w:spacing w:line="240" w:lineRule="auto"/>
              <w:rPr>
                <w:lang w:val="vi-VN"/>
              </w:rPr>
            </w:pPr>
            <w:r w:rsidRPr="001F2CF3">
              <w:t>Từ bước 4 của Basic Flow, hệ thống phát hiện toạ độ bbox không khớp với ảnh</w:t>
            </w:r>
          </w:p>
          <w:p w14:paraId="4459C026" w14:textId="77777777" w:rsidR="001F2CF3" w:rsidRDefault="001F2CF3">
            <w:pPr>
              <w:pStyle w:val="ListParagraph"/>
              <w:numPr>
                <w:ilvl w:val="0"/>
                <w:numId w:val="11"/>
              </w:numPr>
              <w:spacing w:line="240" w:lineRule="auto"/>
              <w:rPr>
                <w:lang w:val="vi-VN"/>
              </w:rPr>
            </w:pPr>
            <w:r w:rsidRPr="001F2CF3">
              <w:t>Hệ thống fallback: hiển thị bản dịch trong panel phụ bên cạnh ảnh thay vì overlay.</w:t>
            </w:r>
          </w:p>
          <w:p w14:paraId="22CC8924" w14:textId="77777777" w:rsidR="001F2CF3" w:rsidRDefault="001F2CF3" w:rsidP="001F2CF3">
            <w:pPr>
              <w:spacing w:line="240" w:lineRule="auto"/>
              <w:rPr>
                <w:b/>
                <w:bCs/>
                <w:lang w:val="vi-VN"/>
              </w:rPr>
            </w:pPr>
            <w:r w:rsidRPr="001F2CF3">
              <w:rPr>
                <w:b/>
                <w:bCs/>
              </w:rPr>
              <w:t>Alternative flow 3: Text dịch quá dài</w:t>
            </w:r>
          </w:p>
          <w:p w14:paraId="285AD440" w14:textId="77777777" w:rsidR="001F2CF3" w:rsidRDefault="001F2CF3">
            <w:pPr>
              <w:pStyle w:val="ListParagraph"/>
              <w:numPr>
                <w:ilvl w:val="0"/>
                <w:numId w:val="12"/>
              </w:numPr>
              <w:spacing w:line="240" w:lineRule="auto"/>
              <w:rPr>
                <w:lang w:val="vi-VN"/>
              </w:rPr>
            </w:pPr>
            <w:r w:rsidRPr="001F2CF3">
              <w:t>Từ bước 4 của Basic Flow, text dịch dài hơn kích thước bubble.</w:t>
            </w:r>
          </w:p>
          <w:p w14:paraId="0ADCE082" w14:textId="77777777" w:rsidR="001F2CF3" w:rsidRDefault="001F2CF3">
            <w:pPr>
              <w:pStyle w:val="ListParagraph"/>
              <w:numPr>
                <w:ilvl w:val="0"/>
                <w:numId w:val="12"/>
              </w:numPr>
              <w:spacing w:line="240" w:lineRule="auto"/>
              <w:rPr>
                <w:lang w:val="vi-VN"/>
              </w:rPr>
            </w:pPr>
            <w:r w:rsidRPr="001F2CF3">
              <w:t>Hệ thống thu nhỏ font size. Nếu vẫn tràn, cắt và thêm "..." kèm tooltip đầy đủ.</w:t>
            </w:r>
          </w:p>
          <w:p w14:paraId="1B1AEC34" w14:textId="77777777" w:rsidR="001F2CF3" w:rsidRDefault="001F2CF3" w:rsidP="001F2CF3">
            <w:pPr>
              <w:spacing w:line="240" w:lineRule="auto"/>
              <w:rPr>
                <w:b/>
                <w:bCs/>
                <w:lang w:val="vi-VN"/>
              </w:rPr>
            </w:pPr>
            <w:r w:rsidRPr="001F2CF3">
              <w:rPr>
                <w:b/>
                <w:bCs/>
              </w:rPr>
              <w:t>Alternative flow 4: Điều chỉnh độ trong suốt</w:t>
            </w:r>
          </w:p>
          <w:p w14:paraId="09E80A12" w14:textId="77777777" w:rsidR="001F2CF3" w:rsidRDefault="001F2CF3">
            <w:pPr>
              <w:pStyle w:val="ListParagraph"/>
              <w:numPr>
                <w:ilvl w:val="0"/>
                <w:numId w:val="13"/>
              </w:numPr>
              <w:spacing w:line="240" w:lineRule="auto"/>
              <w:rPr>
                <w:lang w:val="vi-VN"/>
              </w:rPr>
            </w:pPr>
            <w:r w:rsidRPr="001F2CF3">
              <w:t>Từ bước 5 của Basic Flow, người dùng kéo thanh opacity (0% đến 100%).</w:t>
            </w:r>
          </w:p>
          <w:p w14:paraId="5A2776E0" w14:textId="59DE5DE0" w:rsidR="001F2CF3" w:rsidRPr="001F2CF3" w:rsidRDefault="001F2CF3">
            <w:pPr>
              <w:pStyle w:val="ListParagraph"/>
              <w:numPr>
                <w:ilvl w:val="0"/>
                <w:numId w:val="13"/>
              </w:numPr>
              <w:spacing w:line="240" w:lineRule="auto"/>
              <w:rPr>
                <w:lang w:val="vi-VN"/>
              </w:rPr>
            </w:pPr>
            <w:r w:rsidRPr="001F2CF3">
              <w:t>Hệ thống cập nhật độ trong suốt của overlay theo thời gian thực.</w:t>
            </w:r>
          </w:p>
        </w:tc>
      </w:tr>
      <w:tr w:rsidR="001F2CF3" w14:paraId="47A5C95C" w14:textId="77777777" w:rsidTr="001C6EB2">
        <w:tc>
          <w:tcPr>
            <w:tcW w:w="2088" w:type="dxa"/>
          </w:tcPr>
          <w:p w14:paraId="5377B9F4" w14:textId="77777777" w:rsidR="001F2CF3" w:rsidRDefault="001F2CF3" w:rsidP="001C6EB2">
            <w:r>
              <w:t>Pre-conditions</w:t>
            </w:r>
          </w:p>
        </w:tc>
        <w:tc>
          <w:tcPr>
            <w:tcW w:w="7488" w:type="dxa"/>
          </w:tcPr>
          <w:p w14:paraId="3325AE8B" w14:textId="0F3EBA99" w:rsidR="001F2CF3" w:rsidRDefault="001F2CF3" w:rsidP="001C6EB2">
            <w:r w:rsidRPr="001F2CF3">
              <w:t>UC01 đã hoàn thành. Trang manga đã có bản dịch lưu trong database.</w:t>
            </w:r>
          </w:p>
        </w:tc>
      </w:tr>
      <w:tr w:rsidR="001F2CF3" w14:paraId="6E5F1848" w14:textId="77777777" w:rsidTr="001C6EB2">
        <w:tc>
          <w:tcPr>
            <w:tcW w:w="2088" w:type="dxa"/>
          </w:tcPr>
          <w:p w14:paraId="3E2AB779" w14:textId="77777777" w:rsidR="001F2CF3" w:rsidRDefault="001F2CF3" w:rsidP="001C6EB2">
            <w:r>
              <w:t>Post-conditions</w:t>
            </w:r>
          </w:p>
        </w:tc>
        <w:tc>
          <w:tcPr>
            <w:tcW w:w="7488" w:type="dxa"/>
          </w:tcPr>
          <w:p w14:paraId="07CD69C3" w14:textId="197BAD68" w:rsidR="001F2CF3" w:rsidRDefault="001F2CF3" w:rsidP="001C6EB2">
            <w:r w:rsidRPr="001F2CF3">
              <w:t>Người dùng đọc manga với bản dịch overlay theo ý muốn. Cài đặt opacity được lưu cho session hiện tại.</w:t>
            </w:r>
          </w:p>
        </w:tc>
      </w:tr>
    </w:tbl>
    <w:p w14:paraId="721BA2ED" w14:textId="74089D77" w:rsidR="0007524B" w:rsidRPr="0007524B" w:rsidRDefault="0007524B" w:rsidP="0007524B">
      <w:pPr>
        <w:pStyle w:val="Heading2"/>
        <w:rPr>
          <w:bCs/>
        </w:rPr>
      </w:pPr>
      <w:r w:rsidRPr="001F2CF3">
        <w:rPr>
          <w:bCs/>
        </w:rPr>
        <w:t xml:space="preserve">Use-case: </w:t>
      </w:r>
      <w:r w:rsidRPr="0007524B">
        <w:rPr>
          <w:bCs/>
        </w:rPr>
        <w:t>Hỏi AI về nội dung (RAG Q&amp;A)</w:t>
      </w:r>
    </w:p>
    <w:tbl>
      <w:tblPr>
        <w:tblStyle w:val="TableGrid"/>
        <w:tblW w:w="0" w:type="auto"/>
        <w:tblLook w:val="04A0" w:firstRow="1" w:lastRow="0" w:firstColumn="1" w:lastColumn="0" w:noHBand="0" w:noVBand="1"/>
      </w:tblPr>
      <w:tblGrid>
        <w:gridCol w:w="2053"/>
        <w:gridCol w:w="7297"/>
      </w:tblGrid>
      <w:tr w:rsidR="0007524B" w14:paraId="10AEA5AC" w14:textId="77777777" w:rsidTr="00775CE3">
        <w:tc>
          <w:tcPr>
            <w:tcW w:w="2053" w:type="dxa"/>
          </w:tcPr>
          <w:p w14:paraId="294648A6" w14:textId="77777777" w:rsidR="0007524B" w:rsidRDefault="0007524B" w:rsidP="001C6EB2">
            <w:r>
              <w:t>Use case Name</w:t>
            </w:r>
          </w:p>
        </w:tc>
        <w:tc>
          <w:tcPr>
            <w:tcW w:w="7297" w:type="dxa"/>
          </w:tcPr>
          <w:p w14:paraId="085DC72C" w14:textId="4F201E3D" w:rsidR="0007524B" w:rsidRDefault="0007524B" w:rsidP="001C6EB2">
            <w:r w:rsidRPr="0007524B">
              <w:rPr>
                <w:b/>
                <w:bCs/>
              </w:rPr>
              <w:t>Hỏi AI về nội dung truyện (RAG Q&amp;A)</w:t>
            </w:r>
          </w:p>
        </w:tc>
      </w:tr>
      <w:tr w:rsidR="0007524B" w14:paraId="37E7F511" w14:textId="77777777" w:rsidTr="00775CE3">
        <w:tc>
          <w:tcPr>
            <w:tcW w:w="2053" w:type="dxa"/>
          </w:tcPr>
          <w:p w14:paraId="1716844A" w14:textId="77777777" w:rsidR="0007524B" w:rsidRDefault="0007524B" w:rsidP="001C6EB2">
            <w:r>
              <w:t>Brief description</w:t>
            </w:r>
          </w:p>
        </w:tc>
        <w:tc>
          <w:tcPr>
            <w:tcW w:w="7297" w:type="dxa"/>
          </w:tcPr>
          <w:p w14:paraId="55DDC553" w14:textId="5651293F" w:rsidR="0007524B" w:rsidRDefault="0007524B" w:rsidP="001C6EB2">
            <w:r w:rsidRPr="0007524B">
              <w:t>Use case mô tả cách người dùng đặt câu hỏi bằng tiếng Việt về nhân vật, cốt truyện, hoặc tình tiết trong manga. Hệ thống dùng RAG để tìm nội dung liên quan và tổng hợp câu trả lời từ Gemini API mà không hallucinate.</w:t>
            </w:r>
          </w:p>
        </w:tc>
      </w:tr>
      <w:tr w:rsidR="0007524B" w14:paraId="73E1F91F" w14:textId="77777777" w:rsidTr="00775CE3">
        <w:tc>
          <w:tcPr>
            <w:tcW w:w="2053" w:type="dxa"/>
          </w:tcPr>
          <w:p w14:paraId="58B166F0" w14:textId="77777777" w:rsidR="0007524B" w:rsidRDefault="0007524B" w:rsidP="001C6EB2">
            <w:r>
              <w:t>Actors</w:t>
            </w:r>
          </w:p>
        </w:tc>
        <w:tc>
          <w:tcPr>
            <w:tcW w:w="7297" w:type="dxa"/>
          </w:tcPr>
          <w:p w14:paraId="28C6F642" w14:textId="77777777" w:rsidR="0007524B" w:rsidRDefault="0007524B" w:rsidP="001C6EB2">
            <w:r w:rsidRPr="00BE6E78">
              <w:t>Người dùng thông thường, Content Creator</w:t>
            </w:r>
          </w:p>
        </w:tc>
      </w:tr>
    </w:tbl>
    <w:p w14:paraId="23C39A79" w14:textId="77777777" w:rsidR="00775CE3" w:rsidRPr="00775CE3" w:rsidRDefault="00775CE3">
      <w:pPr>
        <w:rPr>
          <w:lang w:val="vi-VN"/>
        </w:rPr>
      </w:pPr>
      <w:r>
        <w:br w:type="page"/>
      </w:r>
    </w:p>
    <w:tbl>
      <w:tblPr>
        <w:tblStyle w:val="TableGrid"/>
        <w:tblW w:w="0" w:type="auto"/>
        <w:tblLook w:val="04A0" w:firstRow="1" w:lastRow="0" w:firstColumn="1" w:lastColumn="0" w:noHBand="0" w:noVBand="1"/>
      </w:tblPr>
      <w:tblGrid>
        <w:gridCol w:w="2053"/>
        <w:gridCol w:w="7297"/>
      </w:tblGrid>
      <w:tr w:rsidR="0007524B" w14:paraId="7DB32A9A" w14:textId="77777777" w:rsidTr="00775CE3">
        <w:tc>
          <w:tcPr>
            <w:tcW w:w="2053" w:type="dxa"/>
          </w:tcPr>
          <w:p w14:paraId="3F1F0E7A" w14:textId="009308C2" w:rsidR="0007524B" w:rsidRDefault="0007524B" w:rsidP="001C6EB2">
            <w:r>
              <w:lastRenderedPageBreak/>
              <w:t>Basic Flow</w:t>
            </w:r>
          </w:p>
        </w:tc>
        <w:tc>
          <w:tcPr>
            <w:tcW w:w="7297" w:type="dxa"/>
          </w:tcPr>
          <w:p w14:paraId="5B2D9438" w14:textId="77777777" w:rsidR="0007524B" w:rsidRDefault="00775CE3">
            <w:pPr>
              <w:pStyle w:val="ListParagraph"/>
              <w:numPr>
                <w:ilvl w:val="0"/>
                <w:numId w:val="14"/>
              </w:numPr>
              <w:spacing w:line="240" w:lineRule="auto"/>
              <w:rPr>
                <w:lang w:val="vi-VN"/>
              </w:rPr>
            </w:pPr>
            <w:r w:rsidRPr="00775CE3">
              <w:t>Người dùng nhấn vào biểu tượng chat để mở panel Q&amp;A.</w:t>
            </w:r>
          </w:p>
          <w:p w14:paraId="1788F7C0" w14:textId="77777777" w:rsidR="00775CE3" w:rsidRDefault="00775CE3">
            <w:pPr>
              <w:pStyle w:val="ListParagraph"/>
              <w:numPr>
                <w:ilvl w:val="0"/>
                <w:numId w:val="14"/>
              </w:numPr>
              <w:spacing w:line="240" w:lineRule="auto"/>
              <w:rPr>
                <w:lang w:val="vi-VN"/>
              </w:rPr>
            </w:pPr>
            <w:r w:rsidRPr="00775CE3">
              <w:t>Hệ thống hiển thị giao diện chat kèm câu hỏi gợi ý mẫu.</w:t>
            </w:r>
          </w:p>
          <w:p w14:paraId="6D57362D" w14:textId="77777777" w:rsidR="00775CE3" w:rsidRDefault="00775CE3">
            <w:pPr>
              <w:pStyle w:val="ListParagraph"/>
              <w:numPr>
                <w:ilvl w:val="0"/>
                <w:numId w:val="14"/>
              </w:numPr>
              <w:spacing w:line="240" w:lineRule="auto"/>
              <w:rPr>
                <w:lang w:val="vi-VN"/>
              </w:rPr>
            </w:pPr>
            <w:r w:rsidRPr="00775CE3">
              <w:t>Người dùng nhập câu hỏi (ví dụ: "Tại sao nhân vật A lại bỏ đi?").</w:t>
            </w:r>
          </w:p>
          <w:p w14:paraId="65F32983" w14:textId="77777777" w:rsidR="00775CE3" w:rsidRDefault="00775CE3">
            <w:pPr>
              <w:pStyle w:val="ListParagraph"/>
              <w:numPr>
                <w:ilvl w:val="0"/>
                <w:numId w:val="14"/>
              </w:numPr>
              <w:spacing w:line="240" w:lineRule="auto"/>
              <w:rPr>
                <w:lang w:val="vi-VN"/>
              </w:rPr>
            </w:pPr>
            <w:r w:rsidRPr="00775CE3">
              <w:t>Hệ thống gửi câu hỏi đến QueryProcessor để chuẩn hoá (lowercase, loại stopwords).</w:t>
            </w:r>
          </w:p>
          <w:p w14:paraId="74819F93" w14:textId="77777777" w:rsidR="00775CE3" w:rsidRDefault="00775CE3">
            <w:pPr>
              <w:pStyle w:val="ListParagraph"/>
              <w:numPr>
                <w:ilvl w:val="0"/>
                <w:numId w:val="14"/>
              </w:numPr>
              <w:spacing w:line="240" w:lineRule="auto"/>
              <w:rPr>
                <w:lang w:val="vi-VN"/>
              </w:rPr>
            </w:pPr>
            <w:r w:rsidRPr="00775CE3">
              <w:t>ChunkRetriever tìm top-5 đoạn nội dung liên quan nhất trong ChromaDB bằng hybrid search (BM25 + semantic).</w:t>
            </w:r>
          </w:p>
          <w:p w14:paraId="51327A3C" w14:textId="77777777" w:rsidR="00775CE3" w:rsidRDefault="00775CE3">
            <w:pPr>
              <w:pStyle w:val="ListParagraph"/>
              <w:numPr>
                <w:ilvl w:val="0"/>
                <w:numId w:val="14"/>
              </w:numPr>
              <w:spacing w:line="240" w:lineRule="auto"/>
              <w:rPr>
                <w:lang w:val="vi-VN"/>
              </w:rPr>
            </w:pPr>
            <w:r w:rsidRPr="00775CE3">
              <w:t> AnswerSynthesizer gửi câu hỏi và 5 chunks vào Gemini API để tổng hợp câu trả lời.</w:t>
            </w:r>
          </w:p>
          <w:p w14:paraId="17472ECB" w14:textId="77777777" w:rsidR="00775CE3" w:rsidRDefault="00775CE3">
            <w:pPr>
              <w:pStyle w:val="ListParagraph"/>
              <w:numPr>
                <w:ilvl w:val="0"/>
                <w:numId w:val="14"/>
              </w:numPr>
              <w:spacing w:line="240" w:lineRule="auto"/>
              <w:rPr>
                <w:lang w:val="vi-VN"/>
              </w:rPr>
            </w:pPr>
            <w:r w:rsidRPr="00775CE3">
              <w:t> Gemini trả lời chỉ dựa trên nội dung chunks, không sinh thông tin ngoài truyện.</w:t>
            </w:r>
          </w:p>
          <w:p w14:paraId="558D5F9D" w14:textId="77777777" w:rsidR="00775CE3" w:rsidRDefault="00775CE3">
            <w:pPr>
              <w:pStyle w:val="ListParagraph"/>
              <w:numPr>
                <w:ilvl w:val="0"/>
                <w:numId w:val="14"/>
              </w:numPr>
              <w:spacing w:line="240" w:lineRule="auto"/>
              <w:rPr>
                <w:lang w:val="vi-VN"/>
              </w:rPr>
            </w:pPr>
            <w:r w:rsidRPr="00775CE3">
              <w:t>Câu trả lời hiển thị trong panel chat trong dưới 3 giây.</w:t>
            </w:r>
          </w:p>
          <w:p w14:paraId="1BAAACC8" w14:textId="4AE70724" w:rsidR="00775CE3" w:rsidRPr="00775CE3" w:rsidRDefault="00775CE3">
            <w:pPr>
              <w:pStyle w:val="ListParagraph"/>
              <w:numPr>
                <w:ilvl w:val="0"/>
                <w:numId w:val="14"/>
              </w:numPr>
              <w:spacing w:line="240" w:lineRule="auto"/>
              <w:rPr>
                <w:lang w:val="vi-VN"/>
              </w:rPr>
            </w:pPr>
            <w:r w:rsidRPr="00775CE3">
              <w:t>Hệ thống lưu câu hỏi và câu trả lời vào qa_history theo session.</w:t>
            </w:r>
          </w:p>
        </w:tc>
      </w:tr>
    </w:tbl>
    <w:p w14:paraId="2476C95A" w14:textId="77777777" w:rsidR="00775CE3" w:rsidRDefault="00775CE3">
      <w:r>
        <w:br w:type="page"/>
      </w:r>
    </w:p>
    <w:tbl>
      <w:tblPr>
        <w:tblStyle w:val="TableGrid"/>
        <w:tblW w:w="0" w:type="auto"/>
        <w:tblLook w:val="04A0" w:firstRow="1" w:lastRow="0" w:firstColumn="1" w:lastColumn="0" w:noHBand="0" w:noVBand="1"/>
      </w:tblPr>
      <w:tblGrid>
        <w:gridCol w:w="2053"/>
        <w:gridCol w:w="7297"/>
      </w:tblGrid>
      <w:tr w:rsidR="0007524B" w14:paraId="0C8EB02D" w14:textId="77777777" w:rsidTr="00775CE3">
        <w:tc>
          <w:tcPr>
            <w:tcW w:w="2053" w:type="dxa"/>
          </w:tcPr>
          <w:p w14:paraId="5D764DC1" w14:textId="45FD60C9" w:rsidR="0007524B" w:rsidRDefault="0007524B" w:rsidP="001C6EB2">
            <w:r>
              <w:lastRenderedPageBreak/>
              <w:t>Alternative Flows</w:t>
            </w:r>
          </w:p>
        </w:tc>
        <w:tc>
          <w:tcPr>
            <w:tcW w:w="7297" w:type="dxa"/>
          </w:tcPr>
          <w:p w14:paraId="2A71EED3" w14:textId="77777777" w:rsidR="0007524B" w:rsidRDefault="00775CE3" w:rsidP="00775CE3">
            <w:pPr>
              <w:spacing w:line="240" w:lineRule="auto"/>
              <w:rPr>
                <w:b/>
                <w:bCs/>
                <w:lang w:val="vi-VN"/>
              </w:rPr>
            </w:pPr>
            <w:r w:rsidRPr="00775CE3">
              <w:rPr>
                <w:b/>
                <w:bCs/>
              </w:rPr>
              <w:t>Alternative flow 1: Không tìm được nội dung liên quan</w:t>
            </w:r>
          </w:p>
          <w:p w14:paraId="582C1A09" w14:textId="77777777" w:rsidR="00775CE3" w:rsidRDefault="00775CE3">
            <w:pPr>
              <w:pStyle w:val="ListParagraph"/>
              <w:numPr>
                <w:ilvl w:val="0"/>
                <w:numId w:val="15"/>
              </w:numPr>
              <w:spacing w:line="240" w:lineRule="auto"/>
              <w:rPr>
                <w:lang w:val="vi-VN"/>
              </w:rPr>
            </w:pPr>
            <w:r w:rsidRPr="00775CE3">
              <w:t>Từ bước 5 của Basic Flow, ChunkRetriever không tìm thấy chunk nào có similarity đủ ngưỡng.</w:t>
            </w:r>
          </w:p>
          <w:p w14:paraId="62F8563C" w14:textId="77777777" w:rsidR="00775CE3" w:rsidRDefault="00775CE3">
            <w:pPr>
              <w:pStyle w:val="ListParagraph"/>
              <w:numPr>
                <w:ilvl w:val="0"/>
                <w:numId w:val="15"/>
              </w:numPr>
              <w:spacing w:line="240" w:lineRule="auto"/>
              <w:rPr>
                <w:lang w:val="vi-VN"/>
              </w:rPr>
            </w:pPr>
            <w:r w:rsidRPr="00775CE3">
              <w:t>Hệ thống thông báo: "Tôi chưa tìm thấy thông tin này trong nội dung truyện đã upload."</w:t>
            </w:r>
          </w:p>
          <w:p w14:paraId="44485E8D" w14:textId="77777777" w:rsidR="00775CE3" w:rsidRDefault="00775CE3">
            <w:pPr>
              <w:pStyle w:val="ListParagraph"/>
              <w:numPr>
                <w:ilvl w:val="0"/>
                <w:numId w:val="15"/>
              </w:numPr>
              <w:spacing w:line="240" w:lineRule="auto"/>
              <w:rPr>
                <w:lang w:val="vi-VN"/>
              </w:rPr>
            </w:pPr>
            <w:r w:rsidRPr="00775CE3">
              <w:t>Hệ thống gợi ý người dùng upload thêm chương.</w:t>
            </w:r>
          </w:p>
          <w:p w14:paraId="27724218" w14:textId="77777777" w:rsidR="00775CE3" w:rsidRDefault="00775CE3" w:rsidP="00775CE3">
            <w:pPr>
              <w:spacing w:line="240" w:lineRule="auto"/>
              <w:rPr>
                <w:b/>
                <w:bCs/>
                <w:lang w:val="vi-VN"/>
              </w:rPr>
            </w:pPr>
            <w:r w:rsidRPr="00775CE3">
              <w:rPr>
                <w:b/>
                <w:bCs/>
              </w:rPr>
              <w:t>Alternative flow 2: Hết API quota</w:t>
            </w:r>
          </w:p>
          <w:p w14:paraId="60FEE8E6" w14:textId="77777777" w:rsidR="00775CE3" w:rsidRDefault="00775CE3">
            <w:pPr>
              <w:pStyle w:val="ListParagraph"/>
              <w:numPr>
                <w:ilvl w:val="0"/>
                <w:numId w:val="16"/>
              </w:numPr>
              <w:spacing w:line="240" w:lineRule="auto"/>
              <w:rPr>
                <w:lang w:val="vi-VN"/>
              </w:rPr>
            </w:pPr>
            <w:r w:rsidRPr="00775CE3">
              <w:t>Từ bước 6 của Basic Flow, Gemini API báo lỗi quota exceeded.</w:t>
            </w:r>
          </w:p>
          <w:p w14:paraId="0A3E49CC" w14:textId="77777777" w:rsidR="00775CE3" w:rsidRDefault="00775CE3">
            <w:pPr>
              <w:pStyle w:val="ListParagraph"/>
              <w:numPr>
                <w:ilvl w:val="0"/>
                <w:numId w:val="16"/>
              </w:numPr>
              <w:spacing w:line="240" w:lineRule="auto"/>
              <w:rPr>
                <w:lang w:val="vi-VN"/>
              </w:rPr>
            </w:pPr>
            <w:r w:rsidRPr="00775CE3">
              <w:t>Hệ thống tự động chuyển sang API key dự phòng trong key pool (4 keys).</w:t>
            </w:r>
          </w:p>
          <w:p w14:paraId="52F04ABB" w14:textId="77777777" w:rsidR="00775CE3" w:rsidRDefault="00775CE3">
            <w:pPr>
              <w:pStyle w:val="ListParagraph"/>
              <w:numPr>
                <w:ilvl w:val="0"/>
                <w:numId w:val="16"/>
              </w:numPr>
              <w:spacing w:line="240" w:lineRule="auto"/>
              <w:rPr>
                <w:lang w:val="vi-VN"/>
              </w:rPr>
            </w:pPr>
            <w:r w:rsidRPr="00775CE3">
              <w:t>Nếu toàn bộ key pool hết quota, thông báo "Tính năng Q&amp;A tạm thời không khả dụng."</w:t>
            </w:r>
          </w:p>
          <w:p w14:paraId="706746CC" w14:textId="77777777" w:rsidR="00775CE3" w:rsidRDefault="00775CE3" w:rsidP="00775CE3">
            <w:pPr>
              <w:spacing w:line="240" w:lineRule="auto"/>
              <w:rPr>
                <w:b/>
                <w:bCs/>
                <w:lang w:val="vi-VN"/>
              </w:rPr>
            </w:pPr>
            <w:r w:rsidRPr="00775CE3">
              <w:rPr>
                <w:b/>
                <w:bCs/>
              </w:rPr>
              <w:t>Alternative flow 3: Câu hỏi quá mơ hồ</w:t>
            </w:r>
          </w:p>
          <w:p w14:paraId="41D1DC75" w14:textId="77777777" w:rsidR="00775CE3" w:rsidRDefault="00775CE3">
            <w:pPr>
              <w:pStyle w:val="ListParagraph"/>
              <w:numPr>
                <w:ilvl w:val="0"/>
                <w:numId w:val="17"/>
              </w:numPr>
              <w:spacing w:line="240" w:lineRule="auto"/>
              <w:rPr>
                <w:lang w:val="vi-VN"/>
              </w:rPr>
            </w:pPr>
            <w:r w:rsidRPr="00775CE3">
              <w:t>Từ bước 3 của Basic Flow, người dùng nhập câu hỏi thiếu ngữ cảnh.</w:t>
            </w:r>
          </w:p>
          <w:p w14:paraId="4725A0E4" w14:textId="77777777" w:rsidR="00775CE3" w:rsidRDefault="00775CE3">
            <w:pPr>
              <w:pStyle w:val="ListParagraph"/>
              <w:numPr>
                <w:ilvl w:val="0"/>
                <w:numId w:val="17"/>
              </w:numPr>
              <w:spacing w:line="240" w:lineRule="auto"/>
              <w:rPr>
                <w:lang w:val="vi-VN"/>
              </w:rPr>
            </w:pPr>
            <w:r w:rsidRPr="00775CE3">
              <w:t>Hệ thống hỏi lại: "Bạn có thể nói rõ hơn về nhân vật hoặc chương muốn hỏi không?"</w:t>
            </w:r>
          </w:p>
          <w:p w14:paraId="22739E3E" w14:textId="77777777" w:rsidR="00775CE3" w:rsidRDefault="00775CE3">
            <w:pPr>
              <w:pStyle w:val="ListParagraph"/>
              <w:numPr>
                <w:ilvl w:val="0"/>
                <w:numId w:val="17"/>
              </w:numPr>
              <w:spacing w:line="240" w:lineRule="auto"/>
              <w:rPr>
                <w:lang w:val="vi-VN"/>
              </w:rPr>
            </w:pPr>
            <w:r w:rsidRPr="00775CE3">
              <w:t>Người dùng nhập lại câu hỏi. Quay lại bước 4.</w:t>
            </w:r>
          </w:p>
          <w:p w14:paraId="352BC7A7" w14:textId="77777777" w:rsidR="00775CE3" w:rsidRDefault="00775CE3" w:rsidP="00775CE3">
            <w:pPr>
              <w:spacing w:line="240" w:lineRule="auto"/>
              <w:rPr>
                <w:b/>
                <w:bCs/>
                <w:lang w:val="vi-VN"/>
              </w:rPr>
            </w:pPr>
            <w:r w:rsidRPr="00775CE3">
              <w:rPr>
                <w:b/>
                <w:bCs/>
              </w:rPr>
              <w:t>Alternative flow 4: Response timeout</w:t>
            </w:r>
          </w:p>
          <w:p w14:paraId="23FD6C68" w14:textId="77777777" w:rsidR="00775CE3" w:rsidRDefault="00775CE3">
            <w:pPr>
              <w:pStyle w:val="ListParagraph"/>
              <w:numPr>
                <w:ilvl w:val="0"/>
                <w:numId w:val="18"/>
              </w:numPr>
              <w:spacing w:line="240" w:lineRule="auto"/>
              <w:rPr>
                <w:bCs/>
                <w:lang w:val="vi-VN"/>
              </w:rPr>
            </w:pPr>
            <w:r w:rsidRPr="00775CE3">
              <w:rPr>
                <w:bCs/>
              </w:rPr>
              <w:t>Từ bước 6 của Basic Flow, Gemini API không phản hồi sau 8 giây.</w:t>
            </w:r>
          </w:p>
          <w:p w14:paraId="34619567" w14:textId="77777777" w:rsidR="00775CE3" w:rsidRDefault="00775CE3">
            <w:pPr>
              <w:pStyle w:val="ListParagraph"/>
              <w:numPr>
                <w:ilvl w:val="0"/>
                <w:numId w:val="18"/>
              </w:numPr>
              <w:spacing w:line="240" w:lineRule="auto"/>
              <w:rPr>
                <w:bCs/>
                <w:lang w:val="vi-VN"/>
              </w:rPr>
            </w:pPr>
            <w:r w:rsidRPr="00775CE3">
              <w:rPr>
                <w:bCs/>
              </w:rPr>
              <w:t>Hệ thống hiển thị thông báo timeout và nút "Thử lại". Quay lại bước 4.</w:t>
            </w:r>
          </w:p>
          <w:p w14:paraId="73DF2216" w14:textId="77777777" w:rsidR="00775CE3" w:rsidRDefault="00775CE3" w:rsidP="00775CE3">
            <w:pPr>
              <w:spacing w:line="240" w:lineRule="auto"/>
              <w:rPr>
                <w:b/>
                <w:bCs/>
                <w:lang w:val="vi-VN"/>
              </w:rPr>
            </w:pPr>
            <w:r w:rsidRPr="00775CE3">
              <w:rPr>
                <w:b/>
                <w:bCs/>
              </w:rPr>
              <w:t>Alternative flow 5: Vector store trống</w:t>
            </w:r>
          </w:p>
          <w:p w14:paraId="291CADC2" w14:textId="659A0A87" w:rsidR="00775CE3" w:rsidRDefault="00775CE3">
            <w:pPr>
              <w:pStyle w:val="ListParagraph"/>
              <w:numPr>
                <w:ilvl w:val="0"/>
                <w:numId w:val="19"/>
              </w:numPr>
              <w:spacing w:line="240" w:lineRule="auto"/>
              <w:rPr>
                <w:bCs/>
                <w:lang w:val="vi-VN"/>
              </w:rPr>
            </w:pPr>
            <w:r w:rsidRPr="00775CE3">
              <w:rPr>
                <w:bCs/>
              </w:rPr>
              <w:t>Từ bước 5, vector store chưa có dữ liệu nào được index.</w:t>
            </w:r>
          </w:p>
          <w:p w14:paraId="4E22150F" w14:textId="1B9F1C5F" w:rsidR="00775CE3" w:rsidRPr="00775CE3" w:rsidRDefault="00775CE3">
            <w:pPr>
              <w:pStyle w:val="ListParagraph"/>
              <w:numPr>
                <w:ilvl w:val="0"/>
                <w:numId w:val="19"/>
              </w:numPr>
              <w:spacing w:line="240" w:lineRule="auto"/>
              <w:rPr>
                <w:bCs/>
                <w:lang w:val="vi-VN"/>
              </w:rPr>
            </w:pPr>
            <w:r w:rsidRPr="00775CE3">
              <w:rPr>
                <w:bCs/>
              </w:rPr>
              <w:t>Hệ thống hiển thị: "Vui lòng upload manga trước để sử dụng tính năng này."</w:t>
            </w:r>
          </w:p>
        </w:tc>
      </w:tr>
      <w:tr w:rsidR="0007524B" w14:paraId="5C4063AC" w14:textId="77777777" w:rsidTr="00775CE3">
        <w:tc>
          <w:tcPr>
            <w:tcW w:w="2053" w:type="dxa"/>
          </w:tcPr>
          <w:p w14:paraId="59096C03" w14:textId="77777777" w:rsidR="0007524B" w:rsidRDefault="0007524B" w:rsidP="001C6EB2">
            <w:r>
              <w:t>Pre-conditions</w:t>
            </w:r>
          </w:p>
        </w:tc>
        <w:tc>
          <w:tcPr>
            <w:tcW w:w="7297" w:type="dxa"/>
          </w:tcPr>
          <w:p w14:paraId="59819BBC" w14:textId="0D6C9978" w:rsidR="0007524B" w:rsidRDefault="00775CE3" w:rsidP="001C6EB2">
            <w:r w:rsidRPr="00775CE3">
              <w:t>Ít nhất một chương manga đã được upload và index vào vector store.</w:t>
            </w:r>
          </w:p>
        </w:tc>
      </w:tr>
      <w:tr w:rsidR="0007524B" w14:paraId="35A0049F" w14:textId="77777777" w:rsidTr="00775CE3">
        <w:tc>
          <w:tcPr>
            <w:tcW w:w="2053" w:type="dxa"/>
          </w:tcPr>
          <w:p w14:paraId="2D3C984D" w14:textId="77777777" w:rsidR="0007524B" w:rsidRDefault="0007524B" w:rsidP="001C6EB2">
            <w:r>
              <w:t>Post-conditions</w:t>
            </w:r>
          </w:p>
        </w:tc>
        <w:tc>
          <w:tcPr>
            <w:tcW w:w="7297" w:type="dxa"/>
          </w:tcPr>
          <w:p w14:paraId="08AB7B26" w14:textId="59E5C4B9" w:rsidR="0007524B" w:rsidRDefault="00775CE3" w:rsidP="001C6EB2">
            <w:r w:rsidRPr="00775CE3">
              <w:t>AI trả câu trả lời chính xác dựa trên nội dung truyện. Lịch sử Q&amp;A được lưu theo session.</w:t>
            </w:r>
          </w:p>
        </w:tc>
      </w:tr>
    </w:tbl>
    <w:p w14:paraId="13DC47CC" w14:textId="77777777" w:rsidR="00775CE3" w:rsidRPr="00775CE3" w:rsidRDefault="00775CE3" w:rsidP="00775CE3">
      <w:pPr>
        <w:pStyle w:val="Heading2"/>
        <w:rPr>
          <w:bCs/>
        </w:rPr>
      </w:pPr>
      <w:r w:rsidRPr="001F2CF3">
        <w:rPr>
          <w:bCs/>
        </w:rPr>
        <w:t xml:space="preserve">Use-case: </w:t>
      </w:r>
      <w:r w:rsidRPr="00775CE3">
        <w:rPr>
          <w:bCs/>
        </w:rPr>
        <w:t>Batch upload chapter</w:t>
      </w:r>
    </w:p>
    <w:tbl>
      <w:tblPr>
        <w:tblStyle w:val="TableGrid"/>
        <w:tblW w:w="0" w:type="auto"/>
        <w:tblLook w:val="04A0" w:firstRow="1" w:lastRow="0" w:firstColumn="1" w:lastColumn="0" w:noHBand="0" w:noVBand="1"/>
      </w:tblPr>
      <w:tblGrid>
        <w:gridCol w:w="2053"/>
        <w:gridCol w:w="7297"/>
      </w:tblGrid>
      <w:tr w:rsidR="00775CE3" w14:paraId="1C53B93F" w14:textId="77777777" w:rsidTr="001C6EB2">
        <w:tc>
          <w:tcPr>
            <w:tcW w:w="2053" w:type="dxa"/>
          </w:tcPr>
          <w:p w14:paraId="66FFE1B7" w14:textId="77777777" w:rsidR="00775CE3" w:rsidRDefault="00775CE3" w:rsidP="001C6EB2">
            <w:r>
              <w:t>Use case Name</w:t>
            </w:r>
          </w:p>
        </w:tc>
        <w:tc>
          <w:tcPr>
            <w:tcW w:w="7297" w:type="dxa"/>
          </w:tcPr>
          <w:p w14:paraId="018311EF" w14:textId="7D71A635" w:rsidR="00775CE3" w:rsidRDefault="00775CE3" w:rsidP="001C6EB2">
            <w:r w:rsidRPr="00775CE3">
              <w:rPr>
                <w:b/>
                <w:bCs/>
              </w:rPr>
              <w:t>Batch upload chapter</w:t>
            </w:r>
          </w:p>
        </w:tc>
      </w:tr>
      <w:tr w:rsidR="00775CE3" w14:paraId="641D4BC8" w14:textId="77777777" w:rsidTr="001C6EB2">
        <w:tc>
          <w:tcPr>
            <w:tcW w:w="2053" w:type="dxa"/>
          </w:tcPr>
          <w:p w14:paraId="52F65AF0" w14:textId="77777777" w:rsidR="00775CE3" w:rsidRDefault="00775CE3" w:rsidP="001C6EB2">
            <w:r>
              <w:t>Brief description</w:t>
            </w:r>
          </w:p>
        </w:tc>
        <w:tc>
          <w:tcPr>
            <w:tcW w:w="7297" w:type="dxa"/>
          </w:tcPr>
          <w:p w14:paraId="500B7F3E" w14:textId="7CE873A3" w:rsidR="00775CE3" w:rsidRDefault="00775CE3" w:rsidP="001C6EB2">
            <w:r w:rsidRPr="00775CE3">
              <w:t>Use case mô tả cách Content Creator upload nhiều trang manga cùng lúc (toàn bộ một chapter). Hệ thống xử lý tuần tự và hiển thị tiến trình realtime.</w:t>
            </w:r>
          </w:p>
        </w:tc>
      </w:tr>
      <w:tr w:rsidR="00775CE3" w14:paraId="1ABDC462" w14:textId="77777777" w:rsidTr="001C6EB2">
        <w:tc>
          <w:tcPr>
            <w:tcW w:w="2053" w:type="dxa"/>
          </w:tcPr>
          <w:p w14:paraId="52F124D3" w14:textId="77777777" w:rsidR="00775CE3" w:rsidRDefault="00775CE3" w:rsidP="001C6EB2">
            <w:r>
              <w:t>Actors</w:t>
            </w:r>
          </w:p>
        </w:tc>
        <w:tc>
          <w:tcPr>
            <w:tcW w:w="7297" w:type="dxa"/>
          </w:tcPr>
          <w:p w14:paraId="081EA572" w14:textId="77777777" w:rsidR="00775CE3" w:rsidRDefault="00775CE3" w:rsidP="001C6EB2">
            <w:r w:rsidRPr="00BE6E78">
              <w:t>Người dùng thông thường, Content Creator</w:t>
            </w:r>
          </w:p>
        </w:tc>
      </w:tr>
    </w:tbl>
    <w:p w14:paraId="7D239F64" w14:textId="77777777" w:rsidR="00775CE3" w:rsidRPr="00775CE3" w:rsidRDefault="00775CE3" w:rsidP="00775CE3">
      <w:pPr>
        <w:rPr>
          <w:lang w:val="vi-VN"/>
        </w:rPr>
      </w:pPr>
      <w:r>
        <w:br w:type="page"/>
      </w:r>
    </w:p>
    <w:tbl>
      <w:tblPr>
        <w:tblStyle w:val="TableGrid"/>
        <w:tblW w:w="0" w:type="auto"/>
        <w:tblLook w:val="04A0" w:firstRow="1" w:lastRow="0" w:firstColumn="1" w:lastColumn="0" w:noHBand="0" w:noVBand="1"/>
      </w:tblPr>
      <w:tblGrid>
        <w:gridCol w:w="2053"/>
        <w:gridCol w:w="7297"/>
      </w:tblGrid>
      <w:tr w:rsidR="00775CE3" w14:paraId="674F7416" w14:textId="77777777" w:rsidTr="001C6EB2">
        <w:tc>
          <w:tcPr>
            <w:tcW w:w="2053" w:type="dxa"/>
          </w:tcPr>
          <w:p w14:paraId="5AA6BD95" w14:textId="77777777" w:rsidR="00775CE3" w:rsidRDefault="00775CE3" w:rsidP="001C6EB2">
            <w:r>
              <w:lastRenderedPageBreak/>
              <w:t>Basic Flow</w:t>
            </w:r>
          </w:p>
        </w:tc>
        <w:tc>
          <w:tcPr>
            <w:tcW w:w="7297" w:type="dxa"/>
          </w:tcPr>
          <w:p w14:paraId="7650AB9E" w14:textId="77777777" w:rsidR="00775CE3" w:rsidRDefault="00775CE3">
            <w:pPr>
              <w:pStyle w:val="ListParagraph"/>
              <w:numPr>
                <w:ilvl w:val="0"/>
                <w:numId w:val="20"/>
              </w:numPr>
              <w:spacing w:line="240" w:lineRule="auto"/>
              <w:rPr>
                <w:lang w:val="vi-VN"/>
              </w:rPr>
            </w:pPr>
            <w:r w:rsidRPr="00775CE3">
              <w:t>Content Creator nhấn vào nút "Batch Upload" trên giao diện.</w:t>
            </w:r>
          </w:p>
          <w:p w14:paraId="2AA37B11" w14:textId="77777777" w:rsidR="00775CE3" w:rsidRDefault="00775CE3">
            <w:pPr>
              <w:pStyle w:val="ListParagraph"/>
              <w:numPr>
                <w:ilvl w:val="0"/>
                <w:numId w:val="20"/>
              </w:numPr>
              <w:spacing w:line="240" w:lineRule="auto"/>
              <w:rPr>
                <w:lang w:val="vi-VN"/>
              </w:rPr>
            </w:pPr>
            <w:r w:rsidRPr="00775CE3">
              <w:t>Hệ thống hiển thị giao diện upload cho phép chọn nhiều file (2 đến 100 file JPG/PNG).</w:t>
            </w:r>
          </w:p>
          <w:p w14:paraId="12DDB28C" w14:textId="77777777" w:rsidR="00775CE3" w:rsidRDefault="00775CE3">
            <w:pPr>
              <w:pStyle w:val="ListParagraph"/>
              <w:numPr>
                <w:ilvl w:val="0"/>
                <w:numId w:val="20"/>
              </w:numPr>
              <w:spacing w:line="240" w:lineRule="auto"/>
              <w:rPr>
                <w:lang w:val="vi-VN"/>
              </w:rPr>
            </w:pPr>
            <w:r w:rsidRPr="00775CE3">
              <w:t>Content Creator kéo thả hoặc chọn toàn bộ file ảnh của một chapter.</w:t>
            </w:r>
          </w:p>
          <w:p w14:paraId="409AFD9B" w14:textId="77777777" w:rsidR="00775CE3" w:rsidRDefault="00775CE3">
            <w:pPr>
              <w:pStyle w:val="ListParagraph"/>
              <w:numPr>
                <w:ilvl w:val="0"/>
                <w:numId w:val="20"/>
              </w:numPr>
              <w:spacing w:line="240" w:lineRule="auto"/>
              <w:rPr>
                <w:lang w:val="vi-VN"/>
              </w:rPr>
            </w:pPr>
            <w:r w:rsidRPr="00775CE3">
              <w:t>Hệ thống sắp xếp file theo tên và hiển thị danh sách queue với thumbnail.</w:t>
            </w:r>
          </w:p>
          <w:p w14:paraId="498CAA33" w14:textId="77777777" w:rsidR="00775CE3" w:rsidRDefault="00775CE3">
            <w:pPr>
              <w:pStyle w:val="ListParagraph"/>
              <w:numPr>
                <w:ilvl w:val="0"/>
                <w:numId w:val="20"/>
              </w:numPr>
              <w:spacing w:line="240" w:lineRule="auto"/>
              <w:rPr>
                <w:lang w:val="vi-VN"/>
              </w:rPr>
            </w:pPr>
            <w:r w:rsidRPr="00775CE3">
              <w:t>Content Creator kiểm tra thứ tự và nhấn "Bắt đầu xử lý".</w:t>
            </w:r>
          </w:p>
          <w:p w14:paraId="45954F7F" w14:textId="77777777" w:rsidR="00775CE3" w:rsidRDefault="00775CE3">
            <w:pPr>
              <w:pStyle w:val="ListParagraph"/>
              <w:numPr>
                <w:ilvl w:val="0"/>
                <w:numId w:val="20"/>
              </w:numPr>
              <w:spacing w:line="240" w:lineRule="auto"/>
              <w:rPr>
                <w:lang w:val="vi-VN"/>
              </w:rPr>
            </w:pPr>
            <w:r w:rsidRPr="00775CE3">
              <w:t>Backend tạo batch job và gộp các trang vào luồng xử lý tuần tự.</w:t>
            </w:r>
          </w:p>
          <w:p w14:paraId="2821A429" w14:textId="77777777" w:rsidR="00775CE3" w:rsidRDefault="00775CE3">
            <w:pPr>
              <w:pStyle w:val="ListParagraph"/>
              <w:numPr>
                <w:ilvl w:val="0"/>
                <w:numId w:val="20"/>
              </w:numPr>
              <w:spacing w:line="240" w:lineRule="auto"/>
              <w:rPr>
                <w:lang w:val="vi-VN"/>
              </w:rPr>
            </w:pPr>
            <w:r w:rsidRPr="00775CE3">
              <w:t>Hệ thống xử lý lần lượt từng trang: OCR, dịch, embed, lưu database.</w:t>
            </w:r>
          </w:p>
          <w:p w14:paraId="79ECF601" w14:textId="77777777" w:rsidR="00775CE3" w:rsidRDefault="00775CE3">
            <w:pPr>
              <w:pStyle w:val="ListParagraph"/>
              <w:numPr>
                <w:ilvl w:val="0"/>
                <w:numId w:val="20"/>
              </w:numPr>
              <w:spacing w:line="240" w:lineRule="auto"/>
              <w:rPr>
                <w:lang w:val="vi-VN"/>
              </w:rPr>
            </w:pPr>
            <w:r w:rsidRPr="00775CE3">
              <w:t>Giao diện hiển thị tiến trình realtime (x trên N trang hoàn thành).</w:t>
            </w:r>
          </w:p>
          <w:p w14:paraId="2DA4694F" w14:textId="77777777" w:rsidR="00775CE3" w:rsidRDefault="00775CE3">
            <w:pPr>
              <w:pStyle w:val="ListParagraph"/>
              <w:numPr>
                <w:ilvl w:val="0"/>
                <w:numId w:val="20"/>
              </w:numPr>
              <w:spacing w:line="240" w:lineRule="auto"/>
              <w:rPr>
                <w:lang w:val="vi-VN"/>
              </w:rPr>
            </w:pPr>
            <w:r w:rsidRPr="00775CE3">
              <w:t>Sau khi toàn bộ trang xong, hệ thống cập nhật glossary nhân vật tự động.</w:t>
            </w:r>
          </w:p>
          <w:p w14:paraId="588AFE6D" w14:textId="7B010A72" w:rsidR="00775CE3" w:rsidRPr="00775CE3" w:rsidRDefault="00775CE3">
            <w:pPr>
              <w:pStyle w:val="ListParagraph"/>
              <w:numPr>
                <w:ilvl w:val="0"/>
                <w:numId w:val="20"/>
              </w:numPr>
              <w:spacing w:line="240" w:lineRule="auto"/>
              <w:rPr>
                <w:lang w:val="vi-VN"/>
              </w:rPr>
            </w:pPr>
            <w:r w:rsidRPr="00775CE3">
              <w:t>Thông báo "Chapter đã xử lý xong" kèm nút "Đọc ngay"</w:t>
            </w:r>
            <w:r>
              <w:rPr>
                <w:lang w:val="vi-VN"/>
              </w:rPr>
              <w:t>.</w:t>
            </w:r>
          </w:p>
        </w:tc>
      </w:tr>
    </w:tbl>
    <w:p w14:paraId="6E255DAF" w14:textId="77777777" w:rsidR="00775CE3" w:rsidRDefault="00775CE3" w:rsidP="00775CE3">
      <w:r>
        <w:br w:type="page"/>
      </w:r>
    </w:p>
    <w:tbl>
      <w:tblPr>
        <w:tblStyle w:val="TableGrid"/>
        <w:tblW w:w="0" w:type="auto"/>
        <w:tblLook w:val="04A0" w:firstRow="1" w:lastRow="0" w:firstColumn="1" w:lastColumn="0" w:noHBand="0" w:noVBand="1"/>
      </w:tblPr>
      <w:tblGrid>
        <w:gridCol w:w="2053"/>
        <w:gridCol w:w="7297"/>
      </w:tblGrid>
      <w:tr w:rsidR="00775CE3" w14:paraId="765A1759" w14:textId="77777777" w:rsidTr="001C6EB2">
        <w:tc>
          <w:tcPr>
            <w:tcW w:w="2053" w:type="dxa"/>
          </w:tcPr>
          <w:p w14:paraId="2A87FFC8" w14:textId="77777777" w:rsidR="00775CE3" w:rsidRDefault="00775CE3" w:rsidP="001C6EB2">
            <w:r>
              <w:lastRenderedPageBreak/>
              <w:t>Alternative Flows</w:t>
            </w:r>
          </w:p>
        </w:tc>
        <w:tc>
          <w:tcPr>
            <w:tcW w:w="7297" w:type="dxa"/>
          </w:tcPr>
          <w:p w14:paraId="11364D46" w14:textId="77777777" w:rsidR="00775CE3" w:rsidRDefault="00775CE3" w:rsidP="00775CE3">
            <w:pPr>
              <w:spacing w:line="240" w:lineRule="auto"/>
              <w:rPr>
                <w:b/>
                <w:bCs/>
                <w:lang w:val="vi-VN"/>
              </w:rPr>
            </w:pPr>
            <w:r w:rsidRPr="00775CE3">
              <w:rPr>
                <w:b/>
                <w:bCs/>
              </w:rPr>
              <w:t>Alternative flow 1: Một file trong batch bị lỗi</w:t>
            </w:r>
          </w:p>
          <w:p w14:paraId="4DB1E145" w14:textId="77777777" w:rsidR="00775CE3" w:rsidRDefault="00775CE3">
            <w:pPr>
              <w:pStyle w:val="ListParagraph"/>
              <w:numPr>
                <w:ilvl w:val="0"/>
                <w:numId w:val="21"/>
              </w:numPr>
              <w:spacing w:line="240" w:lineRule="auto"/>
              <w:rPr>
                <w:lang w:val="vi-VN"/>
              </w:rPr>
            </w:pPr>
            <w:r w:rsidRPr="00775CE3">
              <w:t>Từ bước 7 của Basic Flow, một file không thể xử lý OCR.</w:t>
            </w:r>
          </w:p>
          <w:p w14:paraId="5F553E28" w14:textId="77777777" w:rsidR="00775CE3" w:rsidRDefault="00775CE3">
            <w:pPr>
              <w:pStyle w:val="ListParagraph"/>
              <w:numPr>
                <w:ilvl w:val="0"/>
                <w:numId w:val="21"/>
              </w:numPr>
              <w:spacing w:line="240" w:lineRule="auto"/>
              <w:rPr>
                <w:lang w:val="vi-VN"/>
              </w:rPr>
            </w:pPr>
            <w:r w:rsidRPr="00775CE3">
              <w:t>Hệ thống bỏ qua file đó, tiếp tục xử lý các file còn lại.</w:t>
            </w:r>
          </w:p>
          <w:p w14:paraId="195D898A" w14:textId="77777777" w:rsidR="00775CE3" w:rsidRDefault="00775CE3">
            <w:pPr>
              <w:pStyle w:val="ListParagraph"/>
              <w:numPr>
                <w:ilvl w:val="0"/>
                <w:numId w:val="21"/>
              </w:numPr>
              <w:spacing w:line="240" w:lineRule="auto"/>
              <w:rPr>
                <w:lang w:val="vi-VN"/>
              </w:rPr>
            </w:pPr>
            <w:r w:rsidRPr="00775CE3">
              <w:t>Sau khi batch hoàn thành, báo cáo danh sách file bị lỗi.</w:t>
            </w:r>
          </w:p>
          <w:p w14:paraId="1E2A4EAF" w14:textId="77777777" w:rsidR="00775CE3" w:rsidRDefault="00775CE3" w:rsidP="00775CE3">
            <w:pPr>
              <w:spacing w:line="240" w:lineRule="auto"/>
              <w:rPr>
                <w:b/>
                <w:bCs/>
                <w:lang w:val="vi-VN"/>
              </w:rPr>
            </w:pPr>
            <w:r w:rsidRPr="00775CE3">
              <w:rPr>
                <w:b/>
                <w:bCs/>
              </w:rPr>
              <w:t>Alternative flow 2: Vượt quá 100 file</w:t>
            </w:r>
          </w:p>
          <w:p w14:paraId="5F2B8917" w14:textId="77777777" w:rsidR="00775CE3" w:rsidRDefault="00775CE3">
            <w:pPr>
              <w:pStyle w:val="ListParagraph"/>
              <w:numPr>
                <w:ilvl w:val="0"/>
                <w:numId w:val="22"/>
              </w:numPr>
              <w:spacing w:line="240" w:lineRule="auto"/>
              <w:rPr>
                <w:lang w:val="vi-VN"/>
              </w:rPr>
            </w:pPr>
            <w:r w:rsidRPr="00775CE3">
              <w:t>Từ bước 3 của Basic Flow, người dùng chọn hơn 100 file.</w:t>
            </w:r>
          </w:p>
          <w:p w14:paraId="1FE4EFC4" w14:textId="77777777" w:rsidR="00775CE3" w:rsidRDefault="00775CE3">
            <w:pPr>
              <w:pStyle w:val="ListParagraph"/>
              <w:numPr>
                <w:ilvl w:val="0"/>
                <w:numId w:val="22"/>
              </w:numPr>
              <w:spacing w:line="240" w:lineRule="auto"/>
              <w:rPr>
                <w:lang w:val="vi-VN"/>
              </w:rPr>
            </w:pPr>
            <w:r w:rsidRPr="00775CE3">
              <w:t>Hệ thống thông báo "Mỗi lần chỉ upload tối đa 100 trang". Quay lại bước 3.</w:t>
            </w:r>
          </w:p>
          <w:p w14:paraId="13579D29" w14:textId="77777777" w:rsidR="00775CE3" w:rsidRDefault="00775CE3" w:rsidP="00775CE3">
            <w:pPr>
              <w:spacing w:line="240" w:lineRule="auto"/>
              <w:rPr>
                <w:b/>
                <w:bCs/>
                <w:lang w:val="vi-VN"/>
              </w:rPr>
            </w:pPr>
            <w:r w:rsidRPr="00775CE3">
              <w:rPr>
                <w:b/>
                <w:bCs/>
              </w:rPr>
              <w:t>Alternative flow 3: Mất kết nối giữa chừng</w:t>
            </w:r>
          </w:p>
          <w:p w14:paraId="6643EFCC" w14:textId="77777777" w:rsidR="00775CE3" w:rsidRDefault="0092533F">
            <w:pPr>
              <w:pStyle w:val="ListParagraph"/>
              <w:numPr>
                <w:ilvl w:val="0"/>
                <w:numId w:val="23"/>
              </w:numPr>
              <w:spacing w:line="240" w:lineRule="auto"/>
              <w:rPr>
                <w:lang w:val="vi-VN"/>
              </w:rPr>
            </w:pPr>
            <w:r w:rsidRPr="0092533F">
              <w:t>Từ bước 7 của Basic Flow, kết nối mạng bị gián đoạn.</w:t>
            </w:r>
          </w:p>
          <w:p w14:paraId="1A249732" w14:textId="77777777" w:rsidR="0092533F" w:rsidRDefault="0092533F">
            <w:pPr>
              <w:pStyle w:val="ListParagraph"/>
              <w:numPr>
                <w:ilvl w:val="0"/>
                <w:numId w:val="23"/>
              </w:numPr>
              <w:spacing w:line="240" w:lineRule="auto"/>
              <w:rPr>
                <w:lang w:val="vi-VN"/>
              </w:rPr>
            </w:pPr>
            <w:r w:rsidRPr="0092533F">
              <w:t>Hệ thống lưu trạng thái batch job. Khi kết nối khôi phục, tiếp tục từ trang dở.</w:t>
            </w:r>
          </w:p>
          <w:p w14:paraId="5B0F35B1" w14:textId="77777777" w:rsidR="0092533F" w:rsidRDefault="0092533F" w:rsidP="0092533F">
            <w:pPr>
              <w:spacing w:line="240" w:lineRule="auto"/>
              <w:rPr>
                <w:b/>
                <w:bCs/>
                <w:lang w:val="vi-VN"/>
              </w:rPr>
            </w:pPr>
            <w:r w:rsidRPr="0092533F">
              <w:rPr>
                <w:b/>
                <w:bCs/>
              </w:rPr>
              <w:t>Alternative flow 4: Hết API quota giữa batch</w:t>
            </w:r>
          </w:p>
          <w:p w14:paraId="2E7C06D7" w14:textId="77777777" w:rsidR="0092533F" w:rsidRDefault="0092533F">
            <w:pPr>
              <w:pStyle w:val="ListParagraph"/>
              <w:numPr>
                <w:ilvl w:val="0"/>
                <w:numId w:val="24"/>
              </w:numPr>
              <w:spacing w:line="240" w:lineRule="auto"/>
              <w:rPr>
                <w:lang w:val="vi-VN"/>
              </w:rPr>
            </w:pPr>
            <w:r w:rsidRPr="0092533F">
              <w:t>Từ bước 7, Gemini API hết quota trong khi xử lý batch.</w:t>
            </w:r>
          </w:p>
          <w:p w14:paraId="6F7BAAF3" w14:textId="3742CAA2" w:rsidR="0092533F" w:rsidRPr="0092533F" w:rsidRDefault="0092533F">
            <w:pPr>
              <w:pStyle w:val="ListParagraph"/>
              <w:numPr>
                <w:ilvl w:val="0"/>
                <w:numId w:val="24"/>
              </w:numPr>
              <w:spacing w:line="240" w:lineRule="auto"/>
              <w:rPr>
                <w:lang w:val="vi-VN"/>
              </w:rPr>
            </w:pPr>
            <w:r w:rsidRPr="0092533F">
              <w:rPr>
                <w:lang w:val="vi-VN"/>
              </w:rPr>
              <w:t>Hệ thống tạm dừng và thông báo. Tự động tiếp tục sau khi quota reset (24 giờ).</w:t>
            </w:r>
          </w:p>
        </w:tc>
      </w:tr>
      <w:tr w:rsidR="00775CE3" w14:paraId="524A22A8" w14:textId="77777777" w:rsidTr="001C6EB2">
        <w:tc>
          <w:tcPr>
            <w:tcW w:w="2053" w:type="dxa"/>
          </w:tcPr>
          <w:p w14:paraId="793EA0E6" w14:textId="77777777" w:rsidR="00775CE3" w:rsidRDefault="00775CE3" w:rsidP="001C6EB2">
            <w:r>
              <w:t>Pre-conditions</w:t>
            </w:r>
          </w:p>
        </w:tc>
        <w:tc>
          <w:tcPr>
            <w:tcW w:w="7297" w:type="dxa"/>
          </w:tcPr>
          <w:p w14:paraId="72AF8339" w14:textId="4A2C8183" w:rsidR="00775CE3" w:rsidRDefault="0092533F" w:rsidP="001C6EB2">
            <w:r w:rsidRPr="0092533F">
              <w:t>Content Creator có session hợp lệ. Các file đều là JPG hoặc PNG.</w:t>
            </w:r>
          </w:p>
        </w:tc>
      </w:tr>
      <w:tr w:rsidR="00775CE3" w14:paraId="4A6A7912" w14:textId="77777777" w:rsidTr="001C6EB2">
        <w:tc>
          <w:tcPr>
            <w:tcW w:w="2053" w:type="dxa"/>
          </w:tcPr>
          <w:p w14:paraId="0120781A" w14:textId="77777777" w:rsidR="00775CE3" w:rsidRDefault="00775CE3" w:rsidP="001C6EB2">
            <w:r>
              <w:t>Post-conditions</w:t>
            </w:r>
          </w:p>
        </w:tc>
        <w:tc>
          <w:tcPr>
            <w:tcW w:w="7297" w:type="dxa"/>
          </w:tcPr>
          <w:p w14:paraId="55AC3497" w14:textId="5C8740BA" w:rsidR="00775CE3" w:rsidRDefault="0092533F" w:rsidP="001C6EB2">
            <w:r w:rsidRPr="0092533F">
              <w:t>Toàn bộ chapter được OCR, dịch và index vào vector store. Glossary được cập nhật. Nội dung sẵn sàng để đọc và Q&amp;A.</w:t>
            </w:r>
          </w:p>
        </w:tc>
      </w:tr>
    </w:tbl>
    <w:p w14:paraId="72BA337A" w14:textId="0B73FA44" w:rsidR="0092533F" w:rsidRPr="0092533F" w:rsidRDefault="0092533F" w:rsidP="0092533F">
      <w:pPr>
        <w:pStyle w:val="Heading2"/>
        <w:rPr>
          <w:bCs/>
        </w:rPr>
      </w:pPr>
      <w:r w:rsidRPr="001F2CF3">
        <w:rPr>
          <w:bCs/>
        </w:rPr>
        <w:t xml:space="preserve">Use-case: </w:t>
      </w:r>
      <w:r w:rsidRPr="0092533F">
        <w:rPr>
          <w:bCs/>
        </w:rPr>
        <w:t>Xem lịch sử dịch</w:t>
      </w:r>
    </w:p>
    <w:tbl>
      <w:tblPr>
        <w:tblStyle w:val="TableGrid"/>
        <w:tblW w:w="0" w:type="auto"/>
        <w:tblLook w:val="04A0" w:firstRow="1" w:lastRow="0" w:firstColumn="1" w:lastColumn="0" w:noHBand="0" w:noVBand="1"/>
      </w:tblPr>
      <w:tblGrid>
        <w:gridCol w:w="2053"/>
        <w:gridCol w:w="7297"/>
      </w:tblGrid>
      <w:tr w:rsidR="0092533F" w14:paraId="01C01F9B" w14:textId="77777777" w:rsidTr="001C6EB2">
        <w:tc>
          <w:tcPr>
            <w:tcW w:w="2053" w:type="dxa"/>
          </w:tcPr>
          <w:p w14:paraId="6C55B7EB" w14:textId="77777777" w:rsidR="0092533F" w:rsidRDefault="0092533F" w:rsidP="001C6EB2">
            <w:r>
              <w:t>Use case Name</w:t>
            </w:r>
          </w:p>
        </w:tc>
        <w:tc>
          <w:tcPr>
            <w:tcW w:w="7297" w:type="dxa"/>
          </w:tcPr>
          <w:p w14:paraId="2F7DA217" w14:textId="5A32ADFF" w:rsidR="0092533F" w:rsidRDefault="0092533F" w:rsidP="001C6EB2">
            <w:r w:rsidRPr="0092533F">
              <w:rPr>
                <w:b/>
                <w:bCs/>
              </w:rPr>
              <w:t>Xem lịch sử dịch</w:t>
            </w:r>
          </w:p>
        </w:tc>
      </w:tr>
      <w:tr w:rsidR="0092533F" w14:paraId="2DBF8FBD" w14:textId="77777777" w:rsidTr="001C6EB2">
        <w:tc>
          <w:tcPr>
            <w:tcW w:w="2053" w:type="dxa"/>
          </w:tcPr>
          <w:p w14:paraId="42892937" w14:textId="77777777" w:rsidR="0092533F" w:rsidRDefault="0092533F" w:rsidP="001C6EB2">
            <w:r>
              <w:t>Brief description</w:t>
            </w:r>
          </w:p>
        </w:tc>
        <w:tc>
          <w:tcPr>
            <w:tcW w:w="7297" w:type="dxa"/>
          </w:tcPr>
          <w:p w14:paraId="22FF0DC2" w14:textId="16E209C5" w:rsidR="0092533F" w:rsidRDefault="0092533F" w:rsidP="001C6EB2">
            <w:r w:rsidRPr="0092533F">
              <w:t>Use case mô tả cách người dùng xem danh sách các bộ manga đã upload trong các phiên trước và tiếp tục đọc từ trang đã dừng.</w:t>
            </w:r>
          </w:p>
        </w:tc>
      </w:tr>
      <w:tr w:rsidR="0092533F" w14:paraId="4BFB83C9" w14:textId="77777777" w:rsidTr="001C6EB2">
        <w:tc>
          <w:tcPr>
            <w:tcW w:w="2053" w:type="dxa"/>
          </w:tcPr>
          <w:p w14:paraId="28FA0B58" w14:textId="77777777" w:rsidR="0092533F" w:rsidRDefault="0092533F" w:rsidP="001C6EB2">
            <w:r>
              <w:t>Actors</w:t>
            </w:r>
          </w:p>
        </w:tc>
        <w:tc>
          <w:tcPr>
            <w:tcW w:w="7297" w:type="dxa"/>
          </w:tcPr>
          <w:p w14:paraId="1B9205F7" w14:textId="77777777" w:rsidR="0092533F" w:rsidRDefault="0092533F" w:rsidP="001C6EB2">
            <w:r w:rsidRPr="00BE6E78">
              <w:t>Người dùng thông thường, Content Creator</w:t>
            </w:r>
          </w:p>
        </w:tc>
      </w:tr>
    </w:tbl>
    <w:p w14:paraId="0AFB928F" w14:textId="77777777" w:rsidR="0092533F" w:rsidRPr="00775CE3" w:rsidRDefault="0092533F" w:rsidP="0092533F">
      <w:pPr>
        <w:rPr>
          <w:lang w:val="vi-VN"/>
        </w:rPr>
      </w:pPr>
      <w:r>
        <w:br w:type="page"/>
      </w:r>
    </w:p>
    <w:tbl>
      <w:tblPr>
        <w:tblStyle w:val="TableGrid"/>
        <w:tblW w:w="0" w:type="auto"/>
        <w:tblLook w:val="04A0" w:firstRow="1" w:lastRow="0" w:firstColumn="1" w:lastColumn="0" w:noHBand="0" w:noVBand="1"/>
      </w:tblPr>
      <w:tblGrid>
        <w:gridCol w:w="2053"/>
        <w:gridCol w:w="7297"/>
      </w:tblGrid>
      <w:tr w:rsidR="0092533F" w14:paraId="7680DB76" w14:textId="77777777" w:rsidTr="001C6EB2">
        <w:tc>
          <w:tcPr>
            <w:tcW w:w="2053" w:type="dxa"/>
          </w:tcPr>
          <w:p w14:paraId="703237EF" w14:textId="77777777" w:rsidR="0092533F" w:rsidRDefault="0092533F" w:rsidP="001C6EB2">
            <w:r>
              <w:lastRenderedPageBreak/>
              <w:t>Basic Flow</w:t>
            </w:r>
          </w:p>
        </w:tc>
        <w:tc>
          <w:tcPr>
            <w:tcW w:w="7297" w:type="dxa"/>
          </w:tcPr>
          <w:p w14:paraId="7E308674" w14:textId="77777777" w:rsidR="0092533F" w:rsidRDefault="0092533F">
            <w:pPr>
              <w:pStyle w:val="ListParagraph"/>
              <w:numPr>
                <w:ilvl w:val="0"/>
                <w:numId w:val="25"/>
              </w:numPr>
              <w:spacing w:line="240" w:lineRule="auto"/>
              <w:rPr>
                <w:lang w:val="vi-VN"/>
              </w:rPr>
            </w:pPr>
            <w:r w:rsidRPr="0092533F">
              <w:t>Người dùng nhấn vào tab "Lịch sử" trên thanh điều hướng.</w:t>
            </w:r>
          </w:p>
          <w:p w14:paraId="2047D2BA" w14:textId="77777777" w:rsidR="0092533F" w:rsidRDefault="0092533F">
            <w:pPr>
              <w:pStyle w:val="ListParagraph"/>
              <w:numPr>
                <w:ilvl w:val="0"/>
                <w:numId w:val="25"/>
              </w:numPr>
              <w:spacing w:line="240" w:lineRule="auto"/>
              <w:rPr>
                <w:lang w:val="vi-VN"/>
              </w:rPr>
            </w:pPr>
            <w:r w:rsidRPr="0092533F">
              <w:t>Hệ thống truy vấn database theo session_id của người dùng hiện tại.</w:t>
            </w:r>
          </w:p>
          <w:p w14:paraId="1697793B" w14:textId="77777777" w:rsidR="0092533F" w:rsidRDefault="0092533F">
            <w:pPr>
              <w:pStyle w:val="ListParagraph"/>
              <w:numPr>
                <w:ilvl w:val="0"/>
                <w:numId w:val="25"/>
              </w:numPr>
              <w:spacing w:line="240" w:lineRule="auto"/>
              <w:rPr>
                <w:lang w:val="vi-VN"/>
              </w:rPr>
            </w:pPr>
            <w:r w:rsidRPr="0092533F">
              <w:t>Hệ thống hiển thị danh sách các bộ truyện đã upload (thumbnail, tên, ngày xử lý, số trang).</w:t>
            </w:r>
          </w:p>
          <w:p w14:paraId="53FF1C58" w14:textId="77777777" w:rsidR="0092533F" w:rsidRDefault="0092533F">
            <w:pPr>
              <w:pStyle w:val="ListParagraph"/>
              <w:numPr>
                <w:ilvl w:val="0"/>
                <w:numId w:val="25"/>
              </w:numPr>
              <w:spacing w:line="240" w:lineRule="auto"/>
              <w:rPr>
                <w:lang w:val="vi-VN"/>
              </w:rPr>
            </w:pPr>
            <w:r w:rsidRPr="0092533F">
              <w:t>Người dùng chọn một bộ truyện.</w:t>
            </w:r>
          </w:p>
          <w:p w14:paraId="452FE20D" w14:textId="77777777" w:rsidR="0092533F" w:rsidRDefault="0092533F">
            <w:pPr>
              <w:pStyle w:val="ListParagraph"/>
              <w:numPr>
                <w:ilvl w:val="0"/>
                <w:numId w:val="25"/>
              </w:numPr>
              <w:spacing w:line="240" w:lineRule="auto"/>
              <w:rPr>
                <w:lang w:val="vi-VN"/>
              </w:rPr>
            </w:pPr>
            <w:r w:rsidRPr="0092533F">
              <w:t>Hệ thống load lại bản dịch từ database (không xử lý OCR hay dịch lại).</w:t>
            </w:r>
          </w:p>
          <w:p w14:paraId="1D7A439F" w14:textId="25C2E839" w:rsidR="0092533F" w:rsidRPr="0092533F" w:rsidRDefault="0092533F">
            <w:pPr>
              <w:pStyle w:val="ListParagraph"/>
              <w:numPr>
                <w:ilvl w:val="0"/>
                <w:numId w:val="25"/>
              </w:numPr>
              <w:spacing w:line="240" w:lineRule="auto"/>
              <w:rPr>
                <w:lang w:val="vi-VN"/>
              </w:rPr>
            </w:pPr>
            <w:r w:rsidRPr="0092533F">
              <w:t>Hệ thống chuyển đến màn hình Reader tại trang đọc gần nhất.</w:t>
            </w:r>
          </w:p>
        </w:tc>
      </w:tr>
    </w:tbl>
    <w:p w14:paraId="4870409E" w14:textId="77777777" w:rsidR="0092533F" w:rsidRDefault="0092533F" w:rsidP="0092533F">
      <w:r>
        <w:br w:type="page"/>
      </w:r>
    </w:p>
    <w:tbl>
      <w:tblPr>
        <w:tblStyle w:val="TableGrid"/>
        <w:tblW w:w="0" w:type="auto"/>
        <w:tblLook w:val="04A0" w:firstRow="1" w:lastRow="0" w:firstColumn="1" w:lastColumn="0" w:noHBand="0" w:noVBand="1"/>
      </w:tblPr>
      <w:tblGrid>
        <w:gridCol w:w="2053"/>
        <w:gridCol w:w="7297"/>
      </w:tblGrid>
      <w:tr w:rsidR="0092533F" w14:paraId="73DD6406" w14:textId="77777777" w:rsidTr="001C6EB2">
        <w:tc>
          <w:tcPr>
            <w:tcW w:w="2053" w:type="dxa"/>
          </w:tcPr>
          <w:p w14:paraId="156BC5E4" w14:textId="77777777" w:rsidR="0092533F" w:rsidRDefault="0092533F" w:rsidP="001C6EB2">
            <w:r>
              <w:lastRenderedPageBreak/>
              <w:t>Alternative Flows</w:t>
            </w:r>
          </w:p>
        </w:tc>
        <w:tc>
          <w:tcPr>
            <w:tcW w:w="7297" w:type="dxa"/>
          </w:tcPr>
          <w:p w14:paraId="46BFCA3D" w14:textId="77777777" w:rsidR="0092533F" w:rsidRDefault="0092533F" w:rsidP="0092533F">
            <w:pPr>
              <w:spacing w:line="240" w:lineRule="auto"/>
              <w:rPr>
                <w:b/>
                <w:bCs/>
                <w:lang w:val="vi-VN"/>
              </w:rPr>
            </w:pPr>
            <w:r w:rsidRPr="0092533F">
              <w:rPr>
                <w:b/>
                <w:bCs/>
              </w:rPr>
              <w:t>Alternative flow 1: Dùng thiết bị khác (session khác nhau)</w:t>
            </w:r>
          </w:p>
          <w:p w14:paraId="3F1EA749" w14:textId="77777777" w:rsidR="0092533F" w:rsidRDefault="0092533F">
            <w:pPr>
              <w:pStyle w:val="ListParagraph"/>
              <w:numPr>
                <w:ilvl w:val="0"/>
                <w:numId w:val="26"/>
              </w:numPr>
              <w:spacing w:line="240" w:lineRule="auto"/>
              <w:rPr>
                <w:lang w:val="vi-VN"/>
              </w:rPr>
            </w:pPr>
            <w:r w:rsidRPr="0092533F">
              <w:t>Từ bước 2 của Basic Flow, không tìm thấy lịch sử với session_id hiện tại.</w:t>
            </w:r>
          </w:p>
          <w:p w14:paraId="40630F47" w14:textId="77777777" w:rsidR="0092533F" w:rsidRDefault="0092533F">
            <w:pPr>
              <w:pStyle w:val="ListParagraph"/>
              <w:numPr>
                <w:ilvl w:val="0"/>
                <w:numId w:val="26"/>
              </w:numPr>
              <w:spacing w:line="240" w:lineRule="auto"/>
              <w:rPr>
                <w:lang w:val="vi-VN"/>
              </w:rPr>
            </w:pPr>
            <w:r w:rsidRPr="0092533F">
              <w:t>Hệ thống thông báo "Chưa có lịch sử đọc trên thiết bị này".</w:t>
            </w:r>
          </w:p>
          <w:p w14:paraId="57360303" w14:textId="77777777" w:rsidR="0092533F" w:rsidRDefault="0092533F">
            <w:pPr>
              <w:pStyle w:val="ListParagraph"/>
              <w:numPr>
                <w:ilvl w:val="0"/>
                <w:numId w:val="26"/>
              </w:numPr>
              <w:spacing w:line="240" w:lineRule="auto"/>
              <w:rPr>
                <w:lang w:val="vi-VN"/>
              </w:rPr>
            </w:pPr>
            <w:r w:rsidRPr="0092533F">
              <w:t>Hệ thống gợi ý tạo tài khoản để đồng bộ lịch sử giữa các thiết bị.</w:t>
            </w:r>
          </w:p>
          <w:p w14:paraId="2AED202C" w14:textId="77777777" w:rsidR="0092533F" w:rsidRDefault="0092533F" w:rsidP="0092533F">
            <w:pPr>
              <w:spacing w:line="240" w:lineRule="auto"/>
              <w:rPr>
                <w:b/>
                <w:bCs/>
                <w:lang w:val="vi-VN"/>
              </w:rPr>
            </w:pPr>
            <w:r w:rsidRPr="0092533F">
              <w:rPr>
                <w:b/>
                <w:bCs/>
              </w:rPr>
              <w:t>Alternative flow 2: Dữ liệu hết hạn lưu trữ</w:t>
            </w:r>
          </w:p>
          <w:p w14:paraId="60104563" w14:textId="77777777" w:rsidR="0092533F" w:rsidRDefault="0092533F">
            <w:pPr>
              <w:pStyle w:val="ListParagraph"/>
              <w:numPr>
                <w:ilvl w:val="0"/>
                <w:numId w:val="27"/>
              </w:numPr>
              <w:spacing w:line="240" w:lineRule="auto"/>
              <w:rPr>
                <w:lang w:val="vi-VN"/>
              </w:rPr>
            </w:pPr>
            <w:r w:rsidRPr="0092533F">
              <w:t>Từ bước 5 của Basic Flow, dữ liệu đã bị xoá sau 30 ngày (retention policy).</w:t>
            </w:r>
          </w:p>
          <w:p w14:paraId="0A978C5C" w14:textId="77777777" w:rsidR="0092533F" w:rsidRDefault="0092533F">
            <w:pPr>
              <w:pStyle w:val="ListParagraph"/>
              <w:numPr>
                <w:ilvl w:val="0"/>
                <w:numId w:val="27"/>
              </w:numPr>
              <w:spacing w:line="240" w:lineRule="auto"/>
              <w:rPr>
                <w:lang w:val="vi-VN"/>
              </w:rPr>
            </w:pPr>
            <w:r w:rsidRPr="0092533F">
              <w:t>Hệ thống thông báo "Bản dịch đã hết hạn lưu trữ (30 ngày)".</w:t>
            </w:r>
          </w:p>
          <w:p w14:paraId="678A6363" w14:textId="77777777" w:rsidR="0092533F" w:rsidRDefault="0092533F">
            <w:pPr>
              <w:pStyle w:val="ListParagraph"/>
              <w:numPr>
                <w:ilvl w:val="0"/>
                <w:numId w:val="27"/>
              </w:numPr>
              <w:spacing w:line="240" w:lineRule="auto"/>
              <w:rPr>
                <w:lang w:val="vi-VN"/>
              </w:rPr>
            </w:pPr>
            <w:r w:rsidRPr="0092533F">
              <w:t>Hệ thống cung cấp nút "Upload lại" để người dùng xử lý từ đầu.</w:t>
            </w:r>
          </w:p>
          <w:p w14:paraId="728E3734" w14:textId="77777777" w:rsidR="0092533F" w:rsidRDefault="0092533F" w:rsidP="0092533F">
            <w:pPr>
              <w:spacing w:line="240" w:lineRule="auto"/>
              <w:rPr>
                <w:b/>
                <w:bCs/>
                <w:lang w:val="vi-VN"/>
              </w:rPr>
            </w:pPr>
            <w:r w:rsidRPr="0092533F">
              <w:rPr>
                <w:b/>
                <w:bCs/>
              </w:rPr>
              <w:t>Alternative flow 3: Chưa có lịch sử</w:t>
            </w:r>
          </w:p>
          <w:p w14:paraId="602A4DA9" w14:textId="77777777" w:rsidR="0092533F" w:rsidRDefault="0092533F">
            <w:pPr>
              <w:pStyle w:val="ListParagraph"/>
              <w:numPr>
                <w:ilvl w:val="0"/>
                <w:numId w:val="28"/>
              </w:numPr>
              <w:spacing w:line="240" w:lineRule="auto"/>
              <w:rPr>
                <w:lang w:val="vi-VN"/>
              </w:rPr>
            </w:pPr>
            <w:r w:rsidRPr="0092533F">
              <w:t>Từ bước 2, người dùng chưa từng upload manga nào.</w:t>
            </w:r>
          </w:p>
          <w:p w14:paraId="6EF2CE33" w14:textId="266BCFEF" w:rsidR="0092533F" w:rsidRPr="0092533F" w:rsidRDefault="0092533F">
            <w:pPr>
              <w:pStyle w:val="ListParagraph"/>
              <w:numPr>
                <w:ilvl w:val="0"/>
                <w:numId w:val="28"/>
              </w:numPr>
              <w:spacing w:line="240" w:lineRule="auto"/>
              <w:rPr>
                <w:lang w:val="vi-VN"/>
              </w:rPr>
            </w:pPr>
            <w:r w:rsidRPr="0092533F">
              <w:t>Hệ thống hiển thị màn hình trống với hướng dẫn và nút "Upload ngay" dẫn đến UC01.</w:t>
            </w:r>
          </w:p>
        </w:tc>
      </w:tr>
      <w:tr w:rsidR="0092533F" w14:paraId="2633ABB0" w14:textId="77777777" w:rsidTr="001C6EB2">
        <w:tc>
          <w:tcPr>
            <w:tcW w:w="2053" w:type="dxa"/>
          </w:tcPr>
          <w:p w14:paraId="0F5330CB" w14:textId="77777777" w:rsidR="0092533F" w:rsidRDefault="0092533F" w:rsidP="001C6EB2">
            <w:r>
              <w:t>Pre-conditions</w:t>
            </w:r>
          </w:p>
        </w:tc>
        <w:tc>
          <w:tcPr>
            <w:tcW w:w="7297" w:type="dxa"/>
          </w:tcPr>
          <w:p w14:paraId="0583A3E8" w14:textId="4F5C1D1C" w:rsidR="0092533F" w:rsidRDefault="0092533F" w:rsidP="001C6EB2">
            <w:r w:rsidRPr="0092533F">
              <w:t>Người dùng có session_id hợp lệ (anonymous hoặc đăng nhập). Đã upload ít nhất một trang manga.</w:t>
            </w:r>
          </w:p>
        </w:tc>
      </w:tr>
      <w:tr w:rsidR="0092533F" w14:paraId="10645D14" w14:textId="77777777" w:rsidTr="001C6EB2">
        <w:tc>
          <w:tcPr>
            <w:tcW w:w="2053" w:type="dxa"/>
          </w:tcPr>
          <w:p w14:paraId="274E3F74" w14:textId="77777777" w:rsidR="0092533F" w:rsidRDefault="0092533F" w:rsidP="001C6EB2">
            <w:r>
              <w:t>Post-conditions</w:t>
            </w:r>
          </w:p>
        </w:tc>
        <w:tc>
          <w:tcPr>
            <w:tcW w:w="7297" w:type="dxa"/>
          </w:tcPr>
          <w:p w14:paraId="7FE507AC" w14:textId="0C6E8A08" w:rsidR="0092533F" w:rsidRDefault="0092533F" w:rsidP="001C6EB2">
            <w:r w:rsidRPr="0092533F">
              <w:t>Người dùng truy cập lại được nội dung đã đọc mà không cần xử lý lại.</w:t>
            </w:r>
          </w:p>
        </w:tc>
      </w:tr>
    </w:tbl>
    <w:p w14:paraId="642D86D5" w14:textId="4C6E37B0" w:rsidR="002C788A" w:rsidRPr="001F2CF3" w:rsidRDefault="002C788A" w:rsidP="001F2CF3">
      <w:pPr>
        <w:pStyle w:val="Heading2"/>
        <w:numPr>
          <w:ilvl w:val="0"/>
          <w:numId w:val="0"/>
        </w:numPr>
        <w:rPr>
          <w:lang w:val="vi-VN"/>
        </w:rPr>
      </w:pPr>
    </w:p>
    <w:sectPr w:rsidR="002C788A" w:rsidRPr="001F2CF3">
      <w:headerReference w:type="default" r:id="rId9"/>
      <w:footerReference w:type="default" r:id="rId10"/>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2B308" w14:textId="77777777" w:rsidR="00B4130E" w:rsidRDefault="00B4130E">
      <w:pPr>
        <w:spacing w:line="240" w:lineRule="auto"/>
      </w:pPr>
      <w:r>
        <w:separator/>
      </w:r>
    </w:p>
  </w:endnote>
  <w:endnote w:type="continuationSeparator" w:id="0">
    <w:p w14:paraId="35F7BB70" w14:textId="77777777" w:rsidR="00B4130E" w:rsidRDefault="00B413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9C307A" w14:paraId="42B61326" w14:textId="77777777">
      <w:tc>
        <w:tcPr>
          <w:tcW w:w="3162" w:type="dxa"/>
          <w:tcBorders>
            <w:top w:val="nil"/>
            <w:left w:val="nil"/>
            <w:bottom w:val="nil"/>
            <w:right w:val="nil"/>
          </w:tcBorders>
        </w:tcPr>
        <w:p w14:paraId="64B8C0A3" w14:textId="77777777" w:rsidR="009C307A" w:rsidRDefault="00630073">
          <w:pPr>
            <w:ind w:right="360"/>
            <w:rPr>
              <w:sz w:val="24"/>
            </w:rPr>
          </w:pPr>
          <w:r>
            <w:t>Confidential</w:t>
          </w:r>
        </w:p>
      </w:tc>
      <w:tc>
        <w:tcPr>
          <w:tcW w:w="3162" w:type="dxa"/>
          <w:tcBorders>
            <w:top w:val="nil"/>
            <w:left w:val="nil"/>
            <w:bottom w:val="nil"/>
            <w:right w:val="nil"/>
          </w:tcBorders>
        </w:tcPr>
        <w:p w14:paraId="1EC32A7F" w14:textId="77DC119C" w:rsidR="009C307A" w:rsidRDefault="00630073">
          <w:pPr>
            <w:jc w:val="center"/>
          </w:pPr>
          <w:r>
            <w:fldChar w:fldCharType="begin"/>
          </w:r>
          <w:r>
            <w:instrText>symbol 211 \f "Symbol" \s 10</w:instrText>
          </w:r>
          <w:r>
            <w:fldChar w:fldCharType="separate"/>
          </w:r>
          <w:r>
            <w:rPr>
              <w:rFonts w:ascii="Symbol" w:hAnsi="Symbol"/>
            </w:rPr>
            <w:t>Ó</w:t>
          </w:r>
          <w:r>
            <w:fldChar w:fldCharType="end"/>
          </w:r>
          <w:r w:rsidR="00866357">
            <w:t>StoryLens</w:t>
          </w:r>
          <w:r>
            <w:t xml:space="preserve">, </w:t>
          </w:r>
          <w:r>
            <w:fldChar w:fldCharType="begin"/>
          </w:r>
          <w:r>
            <w:instrText xml:space="preserve"> DATE \@ "yyyy" </w:instrText>
          </w:r>
          <w:r>
            <w:fldChar w:fldCharType="separate"/>
          </w:r>
          <w:r w:rsidR="00E1428F">
            <w:rPr>
              <w:noProof/>
            </w:rPr>
            <w:t>2026</w:t>
          </w:r>
          <w:r>
            <w:fldChar w:fldCharType="end"/>
          </w:r>
        </w:p>
      </w:tc>
      <w:tc>
        <w:tcPr>
          <w:tcW w:w="3162" w:type="dxa"/>
          <w:tcBorders>
            <w:top w:val="nil"/>
            <w:left w:val="nil"/>
            <w:bottom w:val="nil"/>
            <w:right w:val="nil"/>
          </w:tcBorders>
        </w:tcPr>
        <w:p w14:paraId="40421896" w14:textId="77777777" w:rsidR="009C307A" w:rsidRDefault="00630073">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sidR="0092485E">
            <w:rPr>
              <w:rStyle w:val="PageNumber"/>
              <w:noProof/>
            </w:rPr>
            <w:t>4</w:t>
          </w:r>
          <w:r>
            <w:rPr>
              <w:rStyle w:val="PageNumber"/>
            </w:rPr>
            <w:fldChar w:fldCharType="end"/>
          </w:r>
        </w:p>
      </w:tc>
    </w:tr>
  </w:tbl>
  <w:p w14:paraId="5E097EC8" w14:textId="77777777" w:rsidR="009C307A" w:rsidRDefault="009C3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EBFD" w14:textId="77777777" w:rsidR="00B4130E" w:rsidRDefault="00B4130E">
      <w:pPr>
        <w:spacing w:line="240" w:lineRule="auto"/>
      </w:pPr>
      <w:r>
        <w:separator/>
      </w:r>
    </w:p>
  </w:footnote>
  <w:footnote w:type="continuationSeparator" w:id="0">
    <w:p w14:paraId="0638A9DE" w14:textId="77777777" w:rsidR="00B4130E" w:rsidRDefault="00B413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C2E2" w14:textId="77777777" w:rsidR="009C307A" w:rsidRDefault="009C307A">
    <w:pPr>
      <w:rPr>
        <w:sz w:val="24"/>
      </w:rPr>
    </w:pPr>
  </w:p>
  <w:p w14:paraId="37E60A14" w14:textId="77777777" w:rsidR="009C307A" w:rsidRDefault="009C307A">
    <w:pPr>
      <w:pBdr>
        <w:top w:val="single" w:sz="6" w:space="1" w:color="auto"/>
      </w:pBdr>
      <w:rPr>
        <w:sz w:val="24"/>
      </w:rPr>
    </w:pPr>
  </w:p>
  <w:p w14:paraId="17AAC8A8" w14:textId="0DE09F83" w:rsidR="00E1428F" w:rsidRPr="00E1428F" w:rsidRDefault="00E1428F" w:rsidP="00E1428F">
    <w:pPr>
      <w:pBdr>
        <w:bottom w:val="single" w:sz="6" w:space="1" w:color="auto"/>
      </w:pBdr>
      <w:jc w:val="right"/>
      <w:rPr>
        <w:rFonts w:ascii="Arial" w:hAnsi="Arial"/>
        <w:b/>
        <w:sz w:val="36"/>
        <w:lang w:val="vi-VN"/>
      </w:rPr>
    </w:pPr>
    <w:r>
      <w:rPr>
        <w:rFonts w:ascii="Arial" w:hAnsi="Arial"/>
        <w:b/>
        <w:sz w:val="36"/>
      </w:rPr>
      <w:t>StoryLens</w:t>
    </w:r>
  </w:p>
  <w:p w14:paraId="79EBA243" w14:textId="77777777" w:rsidR="009C307A" w:rsidRDefault="009C307A">
    <w:pPr>
      <w:pBdr>
        <w:bottom w:val="single" w:sz="6" w:space="1" w:color="auto"/>
      </w:pBdr>
      <w:jc w:val="right"/>
      <w:rPr>
        <w:sz w:val="24"/>
      </w:rPr>
    </w:pPr>
  </w:p>
  <w:p w14:paraId="5FBCD16F" w14:textId="77777777" w:rsidR="009C307A" w:rsidRDefault="009C3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9C307A" w14:paraId="0E284A16" w14:textId="77777777">
      <w:tc>
        <w:tcPr>
          <w:tcW w:w="6379" w:type="dxa"/>
        </w:tcPr>
        <w:p w14:paraId="587022E4" w14:textId="7F80C8F7" w:rsidR="009C307A" w:rsidRDefault="00866357">
          <w:r>
            <w:t>StoryLens</w:t>
          </w:r>
        </w:p>
      </w:tc>
      <w:tc>
        <w:tcPr>
          <w:tcW w:w="3179" w:type="dxa"/>
        </w:tcPr>
        <w:p w14:paraId="60F7669C" w14:textId="77777777" w:rsidR="009C307A" w:rsidRDefault="00630073">
          <w:pPr>
            <w:tabs>
              <w:tab w:val="left" w:pos="1135"/>
            </w:tabs>
            <w:spacing w:before="40"/>
            <w:ind w:right="68"/>
          </w:pPr>
          <w:r>
            <w:t xml:space="preserve">  Version:           &lt;1.0&gt;</w:t>
          </w:r>
        </w:p>
      </w:tc>
    </w:tr>
    <w:tr w:rsidR="009C307A" w14:paraId="42D8926B" w14:textId="77777777">
      <w:tc>
        <w:tcPr>
          <w:tcW w:w="6379" w:type="dxa"/>
        </w:tcPr>
        <w:p w14:paraId="3AAEF88C" w14:textId="77777777" w:rsidR="009C307A" w:rsidRDefault="00512FAF" w:rsidP="002A16F7">
          <w:fldSimple w:instr="title  \* Mergeformat ">
            <w:r>
              <w:t>Use-Case Specification</w:t>
            </w:r>
          </w:fldSimple>
        </w:p>
      </w:tc>
      <w:tc>
        <w:tcPr>
          <w:tcW w:w="3179" w:type="dxa"/>
        </w:tcPr>
        <w:p w14:paraId="6581E26E" w14:textId="50A187D8" w:rsidR="009C307A" w:rsidRDefault="00630073">
          <w:r>
            <w:t xml:space="preserve">  Date:  &lt;</w:t>
          </w:r>
          <w:r w:rsidR="00866357">
            <w:t>24</w:t>
          </w:r>
          <w:r w:rsidR="00866357">
            <w:rPr>
              <w:lang w:val="vi-VN"/>
            </w:rPr>
            <w:t>/04/2026</w:t>
          </w:r>
          <w:r w:rsidR="00866357">
            <w:t xml:space="preserve"> </w:t>
          </w:r>
          <w:r>
            <w:t>&gt;</w:t>
          </w:r>
        </w:p>
      </w:tc>
    </w:tr>
    <w:tr w:rsidR="009C307A" w14:paraId="0A54C752" w14:textId="77777777">
      <w:tc>
        <w:tcPr>
          <w:tcW w:w="9558" w:type="dxa"/>
          <w:gridSpan w:val="2"/>
        </w:tcPr>
        <w:p w14:paraId="0975E166" w14:textId="77777777" w:rsidR="009C307A" w:rsidRDefault="00630073">
          <w:r>
            <w:t>&lt;document identifier&gt;</w:t>
          </w:r>
        </w:p>
      </w:tc>
    </w:tr>
  </w:tbl>
  <w:p w14:paraId="716F5048" w14:textId="77777777" w:rsidR="009C307A" w:rsidRDefault="009C3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A425C5"/>
    <w:multiLevelType w:val="hybridMultilevel"/>
    <w:tmpl w:val="B61AB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24702"/>
    <w:multiLevelType w:val="hybridMultilevel"/>
    <w:tmpl w:val="A6103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E09BF"/>
    <w:multiLevelType w:val="hybridMultilevel"/>
    <w:tmpl w:val="5058D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31BF5"/>
    <w:multiLevelType w:val="hybridMultilevel"/>
    <w:tmpl w:val="37A2A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65EFB"/>
    <w:multiLevelType w:val="hybridMultilevel"/>
    <w:tmpl w:val="0A5A5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431F5"/>
    <w:multiLevelType w:val="hybridMultilevel"/>
    <w:tmpl w:val="0FF6B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042D5"/>
    <w:multiLevelType w:val="hybridMultilevel"/>
    <w:tmpl w:val="C1A2E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16FCB"/>
    <w:multiLevelType w:val="hybridMultilevel"/>
    <w:tmpl w:val="1A466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523E11"/>
    <w:multiLevelType w:val="hybridMultilevel"/>
    <w:tmpl w:val="FE12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6734A"/>
    <w:multiLevelType w:val="hybridMultilevel"/>
    <w:tmpl w:val="35CA0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D42FC9"/>
    <w:multiLevelType w:val="hybridMultilevel"/>
    <w:tmpl w:val="78BE6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C1C25"/>
    <w:multiLevelType w:val="hybridMultilevel"/>
    <w:tmpl w:val="852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875291"/>
    <w:multiLevelType w:val="hybridMultilevel"/>
    <w:tmpl w:val="58841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FB1768"/>
    <w:multiLevelType w:val="hybridMultilevel"/>
    <w:tmpl w:val="59FA2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2608E7"/>
    <w:multiLevelType w:val="hybridMultilevel"/>
    <w:tmpl w:val="35CA0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F04DC"/>
    <w:multiLevelType w:val="hybridMultilevel"/>
    <w:tmpl w:val="19B6A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576072"/>
    <w:multiLevelType w:val="hybridMultilevel"/>
    <w:tmpl w:val="38B4D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013CE8"/>
    <w:multiLevelType w:val="hybridMultilevel"/>
    <w:tmpl w:val="F42CC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344F7E"/>
    <w:multiLevelType w:val="hybridMultilevel"/>
    <w:tmpl w:val="B56EC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FA11CF"/>
    <w:multiLevelType w:val="hybridMultilevel"/>
    <w:tmpl w:val="D36A2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C73B6D"/>
    <w:multiLevelType w:val="hybridMultilevel"/>
    <w:tmpl w:val="6002AAFC"/>
    <w:lvl w:ilvl="0" w:tplc="2752F8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C002E5"/>
    <w:multiLevelType w:val="hybridMultilevel"/>
    <w:tmpl w:val="95543B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E41B8F"/>
    <w:multiLevelType w:val="hybridMultilevel"/>
    <w:tmpl w:val="38789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5062A0"/>
    <w:multiLevelType w:val="hybridMultilevel"/>
    <w:tmpl w:val="863C5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278FE"/>
    <w:multiLevelType w:val="multilevel"/>
    <w:tmpl w:val="00921E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B9876E4"/>
    <w:multiLevelType w:val="hybridMultilevel"/>
    <w:tmpl w:val="41907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5E1DAC"/>
    <w:multiLevelType w:val="hybridMultilevel"/>
    <w:tmpl w:val="CCAA4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297792">
    <w:abstractNumId w:val="0"/>
  </w:num>
  <w:num w:numId="2" w16cid:durableId="528840884">
    <w:abstractNumId w:val="22"/>
  </w:num>
  <w:num w:numId="3" w16cid:durableId="1387144990">
    <w:abstractNumId w:val="10"/>
  </w:num>
  <w:num w:numId="4" w16cid:durableId="1538926327">
    <w:abstractNumId w:val="15"/>
  </w:num>
  <w:num w:numId="5" w16cid:durableId="46272117">
    <w:abstractNumId w:val="25"/>
  </w:num>
  <w:num w:numId="6" w16cid:durableId="1043406498">
    <w:abstractNumId w:val="27"/>
  </w:num>
  <w:num w:numId="7" w16cid:durableId="811294544">
    <w:abstractNumId w:val="19"/>
  </w:num>
  <w:num w:numId="8" w16cid:durableId="278879815">
    <w:abstractNumId w:val="17"/>
  </w:num>
  <w:num w:numId="9" w16cid:durableId="910694138">
    <w:abstractNumId w:val="11"/>
  </w:num>
  <w:num w:numId="10" w16cid:durableId="1781221323">
    <w:abstractNumId w:val="16"/>
  </w:num>
  <w:num w:numId="11" w16cid:durableId="1633436699">
    <w:abstractNumId w:val="21"/>
  </w:num>
  <w:num w:numId="12" w16cid:durableId="1228953121">
    <w:abstractNumId w:val="20"/>
  </w:num>
  <w:num w:numId="13" w16cid:durableId="1228955780">
    <w:abstractNumId w:val="7"/>
  </w:num>
  <w:num w:numId="14" w16cid:durableId="222570608">
    <w:abstractNumId w:val="5"/>
  </w:num>
  <w:num w:numId="15" w16cid:durableId="656348284">
    <w:abstractNumId w:val="6"/>
  </w:num>
  <w:num w:numId="16" w16cid:durableId="685138930">
    <w:abstractNumId w:val="8"/>
  </w:num>
  <w:num w:numId="17" w16cid:durableId="1776052521">
    <w:abstractNumId w:val="23"/>
  </w:num>
  <w:num w:numId="18" w16cid:durableId="21055541">
    <w:abstractNumId w:val="2"/>
  </w:num>
  <w:num w:numId="19" w16cid:durableId="972521248">
    <w:abstractNumId w:val="12"/>
  </w:num>
  <w:num w:numId="20" w16cid:durableId="1146169183">
    <w:abstractNumId w:val="26"/>
  </w:num>
  <w:num w:numId="21" w16cid:durableId="1252473414">
    <w:abstractNumId w:val="1"/>
  </w:num>
  <w:num w:numId="22" w16cid:durableId="73431191">
    <w:abstractNumId w:val="4"/>
  </w:num>
  <w:num w:numId="23" w16cid:durableId="282156464">
    <w:abstractNumId w:val="9"/>
  </w:num>
  <w:num w:numId="24" w16cid:durableId="1362127690">
    <w:abstractNumId w:val="24"/>
  </w:num>
  <w:num w:numId="25" w16cid:durableId="1168786193">
    <w:abstractNumId w:val="3"/>
  </w:num>
  <w:num w:numId="26" w16cid:durableId="1013921961">
    <w:abstractNumId w:val="18"/>
  </w:num>
  <w:num w:numId="27" w16cid:durableId="1231765649">
    <w:abstractNumId w:val="13"/>
  </w:num>
  <w:num w:numId="28" w16cid:durableId="1138651417">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F"/>
    <w:rsid w:val="00016409"/>
    <w:rsid w:val="000266C1"/>
    <w:rsid w:val="000379FC"/>
    <w:rsid w:val="0005448B"/>
    <w:rsid w:val="0007524B"/>
    <w:rsid w:val="000A0E7B"/>
    <w:rsid w:val="000A4D5C"/>
    <w:rsid w:val="000C0AE6"/>
    <w:rsid w:val="000C5EAE"/>
    <w:rsid w:val="000C7E2A"/>
    <w:rsid w:val="000D02B5"/>
    <w:rsid w:val="000F6A6F"/>
    <w:rsid w:val="00145797"/>
    <w:rsid w:val="001926FD"/>
    <w:rsid w:val="001C1F0A"/>
    <w:rsid w:val="001C21FD"/>
    <w:rsid w:val="001E597A"/>
    <w:rsid w:val="001E5E15"/>
    <w:rsid w:val="001F2CF3"/>
    <w:rsid w:val="001F7DF6"/>
    <w:rsid w:val="00203A10"/>
    <w:rsid w:val="00240CB1"/>
    <w:rsid w:val="00241189"/>
    <w:rsid w:val="00253488"/>
    <w:rsid w:val="00255B17"/>
    <w:rsid w:val="00261EE2"/>
    <w:rsid w:val="00286BF7"/>
    <w:rsid w:val="002A16F7"/>
    <w:rsid w:val="002B37D6"/>
    <w:rsid w:val="002C788A"/>
    <w:rsid w:val="002C7CB2"/>
    <w:rsid w:val="00303B75"/>
    <w:rsid w:val="00366692"/>
    <w:rsid w:val="003912F0"/>
    <w:rsid w:val="003B55A1"/>
    <w:rsid w:val="003D081E"/>
    <w:rsid w:val="003D5F07"/>
    <w:rsid w:val="003F741E"/>
    <w:rsid w:val="004078A2"/>
    <w:rsid w:val="004A46CA"/>
    <w:rsid w:val="004D146C"/>
    <w:rsid w:val="004D14DB"/>
    <w:rsid w:val="004E3DCC"/>
    <w:rsid w:val="004F2D99"/>
    <w:rsid w:val="00512D5C"/>
    <w:rsid w:val="00512FAF"/>
    <w:rsid w:val="005835BF"/>
    <w:rsid w:val="00591379"/>
    <w:rsid w:val="005B2D99"/>
    <w:rsid w:val="005B6CA7"/>
    <w:rsid w:val="00621BED"/>
    <w:rsid w:val="00630073"/>
    <w:rsid w:val="00661C90"/>
    <w:rsid w:val="006D0A9A"/>
    <w:rsid w:val="00705E25"/>
    <w:rsid w:val="007201F3"/>
    <w:rsid w:val="00722628"/>
    <w:rsid w:val="00727D12"/>
    <w:rsid w:val="00735E6A"/>
    <w:rsid w:val="00775CE3"/>
    <w:rsid w:val="007C150D"/>
    <w:rsid w:val="00804E89"/>
    <w:rsid w:val="00810936"/>
    <w:rsid w:val="00866357"/>
    <w:rsid w:val="00876F9C"/>
    <w:rsid w:val="00894BE2"/>
    <w:rsid w:val="008A0730"/>
    <w:rsid w:val="008A7F64"/>
    <w:rsid w:val="008C235D"/>
    <w:rsid w:val="008E4AA4"/>
    <w:rsid w:val="00916FEA"/>
    <w:rsid w:val="0092485E"/>
    <w:rsid w:val="0092533F"/>
    <w:rsid w:val="00930E23"/>
    <w:rsid w:val="00941ADF"/>
    <w:rsid w:val="00952E28"/>
    <w:rsid w:val="00956D5D"/>
    <w:rsid w:val="00962FFB"/>
    <w:rsid w:val="00970592"/>
    <w:rsid w:val="0099736E"/>
    <w:rsid w:val="009B420A"/>
    <w:rsid w:val="009C307A"/>
    <w:rsid w:val="009D00EE"/>
    <w:rsid w:val="009D033E"/>
    <w:rsid w:val="009F55EC"/>
    <w:rsid w:val="00A013D1"/>
    <w:rsid w:val="00A149F1"/>
    <w:rsid w:val="00A43CFC"/>
    <w:rsid w:val="00A5675A"/>
    <w:rsid w:val="00A6373E"/>
    <w:rsid w:val="00A734D9"/>
    <w:rsid w:val="00A83A76"/>
    <w:rsid w:val="00A9740D"/>
    <w:rsid w:val="00AA2DFE"/>
    <w:rsid w:val="00AA7C3B"/>
    <w:rsid w:val="00AF7300"/>
    <w:rsid w:val="00B27476"/>
    <w:rsid w:val="00B305DC"/>
    <w:rsid w:val="00B4130E"/>
    <w:rsid w:val="00B50DB6"/>
    <w:rsid w:val="00B808A1"/>
    <w:rsid w:val="00B84F54"/>
    <w:rsid w:val="00BA1A3F"/>
    <w:rsid w:val="00BA460E"/>
    <w:rsid w:val="00BE6E78"/>
    <w:rsid w:val="00BF2D2B"/>
    <w:rsid w:val="00BF554F"/>
    <w:rsid w:val="00C55CA7"/>
    <w:rsid w:val="00C63672"/>
    <w:rsid w:val="00C71211"/>
    <w:rsid w:val="00C940E9"/>
    <w:rsid w:val="00C95372"/>
    <w:rsid w:val="00C975CC"/>
    <w:rsid w:val="00CC1AB1"/>
    <w:rsid w:val="00CC554D"/>
    <w:rsid w:val="00CD4E74"/>
    <w:rsid w:val="00CE05C2"/>
    <w:rsid w:val="00CF47BE"/>
    <w:rsid w:val="00D35282"/>
    <w:rsid w:val="00D4008C"/>
    <w:rsid w:val="00D8281D"/>
    <w:rsid w:val="00D931B6"/>
    <w:rsid w:val="00D95CAB"/>
    <w:rsid w:val="00DC44DD"/>
    <w:rsid w:val="00DE2F23"/>
    <w:rsid w:val="00E03F5B"/>
    <w:rsid w:val="00E06BE7"/>
    <w:rsid w:val="00E1428F"/>
    <w:rsid w:val="00E27CBE"/>
    <w:rsid w:val="00E46B3F"/>
    <w:rsid w:val="00E56E99"/>
    <w:rsid w:val="00E9175C"/>
    <w:rsid w:val="00EC00CE"/>
    <w:rsid w:val="00EC45E3"/>
    <w:rsid w:val="00F02F9F"/>
    <w:rsid w:val="00F25C41"/>
    <w:rsid w:val="00F54DC2"/>
    <w:rsid w:val="00F77891"/>
    <w:rsid w:val="00F92264"/>
    <w:rsid w:val="00F94CDD"/>
    <w:rsid w:val="00FE4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FE361"/>
  <w15:docId w15:val="{8D6D6C74-960B-45DE-99A1-818CF8AA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CF3"/>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5"/>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 w:val="24"/>
      <w:szCs w:val="24"/>
    </w:rPr>
  </w:style>
  <w:style w:type="table" w:styleId="TableGrid">
    <w:name w:val="Table Grid"/>
    <w:basedOn w:val="TableNormal"/>
    <w:uiPriority w:val="59"/>
    <w:rsid w:val="004E3DC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3DCC"/>
    <w:pPr>
      <w:widowControl/>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2C78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88A"/>
    <w:rPr>
      <w:rFonts w:ascii="Tahoma" w:hAnsi="Tahoma" w:cs="Tahoma"/>
      <w:sz w:val="16"/>
      <w:szCs w:val="16"/>
    </w:rPr>
  </w:style>
  <w:style w:type="character" w:customStyle="1" w:styleId="Heading2Char">
    <w:name w:val="Heading 2 Char"/>
    <w:basedOn w:val="DefaultParagraphFont"/>
    <w:link w:val="Heading2"/>
    <w:rsid w:val="0007524B"/>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y\Desktop\rup_uc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FFCF42-746F-44EE-9D7D-A954E939C8AE}">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rup_ucspec.dot</Template>
  <TotalTime>26</TotalTime>
  <Pages>12</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&lt;Project Name&gt;</dc:subject>
  <dc:creator>Huy Nguyen</dc:creator>
  <cp:keywords/>
  <dc:description/>
  <cp:lastModifiedBy>PHẠM PHÚ HÒA</cp:lastModifiedBy>
  <cp:revision>6</cp:revision>
  <cp:lastPrinted>2026-04-24T07:31:00Z</cp:lastPrinted>
  <dcterms:created xsi:type="dcterms:W3CDTF">2026-04-24T08:14:00Z</dcterms:created>
  <dcterms:modified xsi:type="dcterms:W3CDTF">2026-05-14T14:52:00Z</dcterms:modified>
</cp:coreProperties>
</file>